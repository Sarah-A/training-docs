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1779475"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r>
        <w:rPr>
          <w:lang w:val="en-AU"/>
        </w:rPr>
        <w:t>JavaScript !=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(ES2015 :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r w:rsidRPr="00601A49">
        <w:rPr>
          <w:b/>
          <w:bCs/>
        </w:rPr>
        <w:t>ESNext</w:t>
      </w:r>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BD683F"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BD683F"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r>
        <w:t>JSLint</w:t>
      </w:r>
    </w:p>
    <w:p w14:paraId="7CC272F3" w14:textId="644478FE" w:rsidR="0095625B" w:rsidRPr="0095625B" w:rsidRDefault="00BD683F"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The most common JS linter is jslint.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r w:rsidRPr="001A63D1">
        <w:rPr>
          <w:rStyle w:val="CodeChar"/>
        </w:rPr>
        <w:t>npm install -g jslint</w:t>
      </w:r>
    </w:p>
    <w:p w14:paraId="235ADC6E" w14:textId="7D02EA8A" w:rsidR="00923CD2" w:rsidRDefault="00E42AEE" w:rsidP="007F0C73">
      <w:pPr>
        <w:pStyle w:val="Heading4"/>
      </w:pPr>
      <w:r>
        <w:t>Flags</w:t>
      </w:r>
    </w:p>
    <w:p w14:paraId="7A14EC21" w14:textId="04CD0AFB" w:rsidR="00E42AEE" w:rsidRDefault="00E42AEE" w:rsidP="00E42AEE">
      <w:pPr>
        <w:pStyle w:val="Body"/>
      </w:pPr>
      <w:r>
        <w:t>To control the jslint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/*jslint devel: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Allow whitespcaes at the end of the line:</w:t>
      </w:r>
    </w:p>
    <w:p w14:paraId="5ABC4C6E" w14:textId="7F6319C7" w:rsidR="00E42AEE" w:rsidRDefault="00E42AEE" w:rsidP="00E42AEE">
      <w:pPr>
        <w:pStyle w:val="Code"/>
        <w:ind w:left="1778"/>
        <w:rPr>
          <w:lang w:eastAsia="en-AU"/>
        </w:rPr>
      </w:pPr>
      <w:r w:rsidRPr="00E42AEE">
        <w:rPr>
          <w:lang w:eastAsia="en-AU"/>
        </w:rPr>
        <w:t>/*jslint white:true */</w:t>
      </w:r>
    </w:p>
    <w:p w14:paraId="17E0F163" w14:textId="4ECCFA2F" w:rsidR="007F0C73" w:rsidRDefault="007F0C73" w:rsidP="007F0C73">
      <w:pPr>
        <w:pStyle w:val="Heading3"/>
        <w:rPr>
          <w:lang w:eastAsia="en-AU"/>
        </w:rPr>
      </w:pPr>
      <w:r>
        <w:rPr>
          <w:lang w:eastAsia="en-AU"/>
        </w:rPr>
        <w:t>ESLint</w:t>
      </w:r>
    </w:p>
    <w:p w14:paraId="28A6C60D" w14:textId="262D0BDA" w:rsidR="007F0C73" w:rsidRDefault="007F0C73" w:rsidP="007F0C73">
      <w:pPr>
        <w:pStyle w:val="Body"/>
        <w:rPr>
          <w:lang w:eastAsia="en-AU"/>
        </w:rPr>
      </w:pPr>
      <w:r>
        <w:rPr>
          <w:lang w:eastAsia="en-AU"/>
        </w:rPr>
        <w:t>Allow better customization of all the rules used by the linter. This is more flexible than JSLint.</w:t>
      </w:r>
      <w:r w:rsidR="00EF084B">
        <w:rPr>
          <w:lang w:eastAsia="en-AU"/>
        </w:rPr>
        <w:br/>
        <w:t>ESLint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r>
        <w:rPr>
          <w:lang w:eastAsia="en-AU" w:bidi="ar-SA"/>
        </w:rPr>
        <w:t>npm install eslint</w:t>
      </w:r>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r w:rsidRPr="007F0C73">
        <w:rPr>
          <w:rStyle w:val="CodeChar"/>
        </w:rPr>
        <w:t>eslint --init</w:t>
      </w:r>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The browser pass it off to its web engine to process the html and build the DOM objects from it (documentElement etc)</w:t>
      </w:r>
    </w:p>
    <w:p w14:paraId="730ED39D" w14:textId="36233B84" w:rsidR="00ED3B10" w:rsidRDefault="00ED3B10" w:rsidP="005963C1">
      <w:pPr>
        <w:pStyle w:val="Body"/>
        <w:numPr>
          <w:ilvl w:val="0"/>
          <w:numId w:val="34"/>
        </w:numPr>
      </w:pPr>
      <w:r>
        <w:lastRenderedPageBreak/>
        <w:t>When it see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After the JS  Engine has finished, it will return control to the DOM to keep parsing the html.</w:t>
      </w:r>
    </w:p>
    <w:p w14:paraId="6E76D397" w14:textId="65DBA602" w:rsidR="00256439" w:rsidRDefault="00256439" w:rsidP="005963C1">
      <w:pPr>
        <w:pStyle w:val="Body"/>
        <w:numPr>
          <w:ilvl w:val="0"/>
          <w:numId w:val="34"/>
        </w:numPr>
      </w:pPr>
      <w:r>
        <w:t>The DomContentReady will run only after the DOM finished processing the whole body of the html (after the &lt;/body&gt;</w:t>
      </w:r>
    </w:p>
    <w:p w14:paraId="6502E45D" w14:textId="77A13E49" w:rsidR="00A12777" w:rsidRDefault="00A12777" w:rsidP="00CE4702">
      <w:pPr>
        <w:pStyle w:val="Heading2"/>
      </w:pPr>
      <w:r>
        <w:t>Event Handlers</w:t>
      </w:r>
    </w:p>
    <w:p w14:paraId="7FDF6B7B" w14:textId="74152E96" w:rsidR="00A12777" w:rsidRDefault="00A12777" w:rsidP="00A12777">
      <w:pPr>
        <w:pStyle w:val="Body"/>
      </w:pPr>
      <w:r>
        <w:t>To add an event handle to elements:</w:t>
      </w:r>
    </w:p>
    <w:p w14:paraId="1666BA40" w14:textId="6FC6BDFF" w:rsidR="00A12777" w:rsidRPr="00A12777" w:rsidRDefault="00A12777" w:rsidP="00A12777">
      <w:pPr>
        <w:pStyle w:val="Code"/>
        <w:ind w:left="1418"/>
        <w:rPr>
          <w:szCs w:val="20"/>
        </w:rPr>
      </w:pPr>
      <w:r>
        <w:rPr>
          <w:szCs w:val="20"/>
        </w:rPr>
        <w:t>l</w:t>
      </w:r>
      <w:r w:rsidRPr="00A12777">
        <w:rPr>
          <w:szCs w:val="20"/>
        </w:rPr>
        <w:t>et element = Document.getElement</w:t>
      </w:r>
      <w:r w:rsidR="0027611D">
        <w:rPr>
          <w:szCs w:val="20"/>
        </w:rPr>
        <w:t>B</w:t>
      </w:r>
      <w:r w:rsidRPr="00A12777">
        <w:rPr>
          <w:szCs w:val="20"/>
        </w:rPr>
        <w:t>yId(“elementId”);</w:t>
      </w:r>
      <w:r w:rsidRPr="00A12777">
        <w:rPr>
          <w:szCs w:val="20"/>
        </w:rPr>
        <w:br/>
        <w:t>element</w:t>
      </w:r>
      <w:r w:rsidRPr="00A12777">
        <w:rPr>
          <w:b/>
          <w:bCs/>
          <w:color w:val="0000CC"/>
          <w:szCs w:val="20"/>
        </w:rPr>
        <w:t>.addEventListener</w:t>
      </w:r>
      <w:r w:rsidRPr="00A12777">
        <w:rPr>
          <w:szCs w:val="20"/>
        </w:rPr>
        <w:t>(“&lt;event&gt;”, eventHandlerFunction);</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sure  your code executes only after the page has finished loading, you can </w:t>
      </w:r>
      <w:r w:rsidR="005E6F46">
        <w:t>attached a JavaScript ‘DOMContentLoaded’ event to the document:</w:t>
      </w:r>
    </w:p>
    <w:p w14:paraId="03789C9A" w14:textId="65529BDE" w:rsidR="004B451A" w:rsidRPr="00CE4702" w:rsidRDefault="004B451A" w:rsidP="005E6F46">
      <w:pPr>
        <w:pStyle w:val="Code"/>
        <w:ind w:left="1778"/>
      </w:pPr>
      <w:r>
        <w:t>document.addEventListener('DOMContentLoaded',</w:t>
      </w:r>
      <w:r w:rsidR="005E6F46">
        <w:br/>
        <w:t xml:space="preserve">                           </w:t>
      </w:r>
      <w:r>
        <w:t>function() {</w:t>
      </w:r>
      <w:r>
        <w:br/>
      </w:r>
      <w:r w:rsidR="005E6F46">
        <w:t xml:space="preserve">         ….</w:t>
      </w:r>
      <w:r w:rsidR="00EB5FC8">
        <w:t xml:space="preserve"> </w:t>
      </w:r>
      <w:r w:rsidR="0017530C">
        <w:br/>
        <w:t xml:space="preserve">// </w:t>
      </w:r>
      <w:r w:rsidR="00EB5FC8">
        <w:t>You can register additional event handlers here. For example:   document.getElementById(‘getMessage’).onclick=function()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In the exporting module add the following at the buttom:</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module&gt;.</w:t>
      </w:r>
      <w:r>
        <w:rPr>
          <w:rFonts w:ascii="Consolas" w:hAnsi="Consolas"/>
          <w:color w:val="9CDCFE"/>
          <w:sz w:val="21"/>
          <w:szCs w:val="21"/>
          <w:lang w:val="en-AU" w:eastAsia="en-AU"/>
        </w:rPr>
        <w:t>&lt;exported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r w:rsidRPr="00A5731E">
        <w:rPr>
          <w:rFonts w:ascii="Consolas" w:hAnsi="Consolas"/>
          <w:color w:val="CE9178"/>
          <w:sz w:val="21"/>
          <w:szCs w:val="21"/>
          <w:lang w:val="en-AU" w:eastAsia="en-AU"/>
        </w:rPr>
        <w:t>"../palindrome_checker"</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Allow us to chose which parts of a module/file to load into a given file:</w:t>
      </w:r>
    </w:p>
    <w:p w14:paraId="6893E615" w14:textId="6E97CB45" w:rsidR="00DE675B" w:rsidRDefault="00DE675B" w:rsidP="00DE675B">
      <w:pPr>
        <w:pStyle w:val="Code"/>
      </w:pPr>
      <w:r w:rsidRPr="00DE675B">
        <w:rPr>
          <w:b/>
          <w:bCs/>
        </w:rPr>
        <w:t>import</w:t>
      </w:r>
      <w:r>
        <w:t xml:space="preserve"> {</w:t>
      </w:r>
      <w:r w:rsidR="002916D3">
        <w:t xml:space="preserve"> </w:t>
      </w:r>
      <w:r>
        <w:t>&lt;funct/var name&gt;</w:t>
      </w:r>
      <w:r w:rsidR="002916D3">
        <w:t xml:space="preserve"> </w:t>
      </w:r>
      <w:r>
        <w:t xml:space="preserve">} </w:t>
      </w:r>
      <w:r w:rsidRPr="00DE675B">
        <w:rPr>
          <w:b/>
          <w:bCs/>
        </w:rPr>
        <w:t>from</w:t>
      </w:r>
      <w:r>
        <w:t xml:space="preserve"> "</w:t>
      </w:r>
      <w:r w:rsidR="000D47A7">
        <w:t>&lt;</w:t>
      </w:r>
      <w:r>
        <w:t>file_path</w:t>
      </w:r>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a </w:t>
      </w:r>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r w:rsidRPr="006B3FB8">
        <w:rPr>
          <w:rFonts w:ascii="Courier New" w:hAnsi="Courier New" w:cs="Courier New"/>
          <w:szCs w:val="20"/>
          <w:lang w:val="en-AU" w:eastAsia="en-AU"/>
        </w:rPr>
        <w:t>node_modules</w:t>
      </w:r>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const capitalizeString = (string) =&gt; {</w:t>
      </w:r>
      <w:r>
        <w:br/>
        <w:t>  return string.charAt(0).toUpperCase() + string.slice(1);</w:t>
      </w:r>
      <w:r>
        <w:br/>
        <w:t>}</w:t>
      </w:r>
      <w:r>
        <w:br/>
        <w:t>const foo = "bar";</w:t>
      </w:r>
      <w:r>
        <w:br/>
      </w:r>
      <w:r w:rsidRPr="00EF5D86">
        <w:rPr>
          <w:b/>
          <w:bCs/>
        </w:rPr>
        <w:t>export</w:t>
      </w:r>
      <w:r>
        <w:t xml:space="preserve"> { capitalizeString,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export { capitalizeString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add(x,y)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To import an export default, you need to use this special syntax (without the curly brackets):</w:t>
      </w:r>
    </w:p>
    <w:p w14:paraId="6B9C4A44" w14:textId="7F04B586" w:rsidR="00031BC1" w:rsidRPr="00325C32" w:rsidRDefault="00031BC1" w:rsidP="005E255F">
      <w:pPr>
        <w:pStyle w:val="Code"/>
        <w:ind w:left="1417"/>
      </w:pPr>
      <w:r>
        <w:t>import add from “math_functions”</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r w:rsidRPr="00DB12CC">
        <w:rPr>
          <w:rFonts w:ascii="Courier New" w:hAnsi="Courier New" w:cs="Courier New"/>
          <w:sz w:val="20"/>
          <w:szCs w:val="20"/>
        </w:rPr>
        <w:t>boolean</w:t>
      </w:r>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7F13B1F7"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explicitely</w:t>
      </w:r>
      <w:r w:rsidR="002243C6">
        <w:rPr>
          <w:rFonts w:ascii="Courier New" w:hAnsi="Courier New" w:cs="Courier New"/>
          <w:sz w:val="20"/>
          <w:szCs w:val="20"/>
        </w:rPr>
        <w:t>.</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Type coercion – javascript ability to automatically convert the type of variables to the required type (for example: console.log(5);)</w:t>
      </w:r>
    </w:p>
    <w:p w14:paraId="446CFA42" w14:textId="1BAC293E" w:rsidR="000E7FDC" w:rsidRDefault="000E7FDC" w:rsidP="000E7FDC">
      <w:pPr>
        <w:pStyle w:val="Body"/>
        <w:numPr>
          <w:ilvl w:val="0"/>
          <w:numId w:val="35"/>
        </w:numPr>
      </w:pPr>
      <w:r>
        <w:t>Variable mutation – javascript ability to change the type of the variable dynamically according to its current value:</w:t>
      </w:r>
      <w:r>
        <w:br/>
      </w:r>
      <w:r w:rsidRPr="000E7FDC">
        <w:rPr>
          <w:rStyle w:val="CodeChar"/>
        </w:rPr>
        <w:t>var varMutation = “now I’m a string”;</w:t>
      </w:r>
      <w:r w:rsidRPr="000E7FDC">
        <w:rPr>
          <w:rStyle w:val="CodeChar"/>
        </w:rPr>
        <w:br/>
        <w:t>varMutation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r w:rsidRPr="008E7D1F">
        <w:rPr>
          <w:b/>
          <w:bCs/>
        </w:rPr>
        <w:t>falsy</w:t>
      </w:r>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NaN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w:t>
      </w:r>
      <w:r w:rsidRPr="006333BA">
        <w:rPr>
          <w:rFonts w:ascii="Palatino Linotype" w:eastAsia="Times New Roman" w:hAnsi="Palatino Linotype"/>
          <w:sz w:val="20"/>
          <w:szCs w:val="24"/>
          <w:lang w:eastAsia="en-US"/>
        </w:rPr>
        <w:lastRenderedPageBreak/>
        <w:t xml:space="preserve">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The value NaN is a number value that is the result of an operation that cannot produce a normal result. NaN is not equal to any value, including itself. You can detect NaN with the isNaN( number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Write a round function that translate the number to whole number and then use Math.round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function roundToCents(floatingValue) {</w:t>
      </w:r>
    </w:p>
    <w:p w14:paraId="45A3BB3C" w14:textId="371B6EA1" w:rsidR="008C072E" w:rsidRPr="008C072E" w:rsidRDefault="008C072E" w:rsidP="008C072E">
      <w:pPr>
        <w:pStyle w:val="Code"/>
        <w:ind w:left="1778"/>
        <w:rPr>
          <w:lang w:eastAsia="en-AU"/>
        </w:rPr>
      </w:pPr>
      <w:r w:rsidRPr="008C072E">
        <w:rPr>
          <w:lang w:eastAsia="en-AU"/>
        </w:rPr>
        <w:t xml:space="preserve">        return (Math.round(floatingValue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JS accept both single-quoted and double-quoted strings (</w:t>
      </w:r>
      <w:r w:rsidR="00C02662">
        <w:t>‘ and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r w:rsidRPr="008F02C4">
        <w:rPr>
          <w:b/>
          <w:bCs/>
          <w:color w:val="0000CC"/>
        </w:rPr>
        <w:t xml:space="preserve">.length </w:t>
      </w:r>
    </w:p>
    <w:p w14:paraId="3761F245" w14:textId="7D6C0A45" w:rsidR="00944066" w:rsidRDefault="00944066" w:rsidP="00944066">
      <w:pPr>
        <w:pStyle w:val="Code"/>
        <w:ind w:left="1440"/>
      </w:pPr>
      <w:r w:rsidRPr="00944066">
        <w:rPr>
          <w:color w:val="0000CC"/>
        </w:rPr>
        <w:t>str</w:t>
      </w:r>
      <w:r w:rsidRPr="00944066">
        <w:rPr>
          <w:b/>
          <w:bCs/>
          <w:color w:val="0000CC"/>
        </w:rPr>
        <w:t>.split</w:t>
      </w:r>
      <w:r>
        <w:t>(&lt;split in substring&gt;) e.g. “my string”.split(“ “) === arr[“my”,”string”]</w:t>
      </w:r>
    </w:p>
    <w:p w14:paraId="34D2F41A" w14:textId="5D8623F2" w:rsidR="00D65F05" w:rsidRDefault="0055549F" w:rsidP="00D65F05">
      <w:pPr>
        <w:pStyle w:val="Body"/>
        <w:numPr>
          <w:ilvl w:val="0"/>
          <w:numId w:val="35"/>
        </w:numPr>
      </w:pPr>
      <w:r>
        <w:t>.replace(&lt;regex&gt;,&lt;value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lastRenderedPageBreak/>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77777777" w:rsidR="00EB5506" w:rsidRDefault="00EB5506" w:rsidP="00EB5506">
      <w:pPr>
        <w:pStyle w:val="Body"/>
        <w:ind w:left="1778"/>
      </w:pP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myArray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anotherArray = </w:t>
      </w:r>
      <w:r w:rsidRPr="00E164F8">
        <w:rPr>
          <w:b/>
          <w:bCs/>
          <w:color w:val="0000CC"/>
        </w:rPr>
        <w:t>new Array(</w:t>
      </w:r>
      <w:r>
        <w:t>1,5,”hello”</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r>
        <w:t>arr.</w:t>
      </w:r>
      <w:r w:rsidRPr="00E164F8">
        <w:rPr>
          <w:color w:val="0000CC"/>
        </w:rPr>
        <w:t>length</w:t>
      </w:r>
    </w:p>
    <w:p w14:paraId="24DDDC26" w14:textId="2490FF98" w:rsidR="00CB6573" w:rsidRDefault="00CB6573" w:rsidP="00CB6573">
      <w:pPr>
        <w:pStyle w:val="Body"/>
        <w:numPr>
          <w:ilvl w:val="0"/>
          <w:numId w:val="35"/>
        </w:numPr>
      </w:pPr>
      <w:r>
        <w:t>arr</w:t>
      </w:r>
      <w:r w:rsidRPr="00CB6573">
        <w:rPr>
          <w:b/>
          <w:bCs/>
          <w:color w:val="0000CC"/>
        </w:rPr>
        <w:t>.push</w:t>
      </w:r>
      <w:r>
        <w:t xml:space="preserve">(val) – push val to the </w:t>
      </w:r>
      <w:r w:rsidRPr="00E164F8">
        <w:rPr>
          <w:b/>
          <w:bCs/>
        </w:rPr>
        <w:t>end</w:t>
      </w:r>
      <w:r>
        <w:t xml:space="preserve"> of the array.</w:t>
      </w:r>
    </w:p>
    <w:p w14:paraId="15D918E3" w14:textId="5C92383B" w:rsidR="00CB6573" w:rsidRDefault="00102489" w:rsidP="00CB6573">
      <w:pPr>
        <w:pStyle w:val="Body"/>
        <w:numPr>
          <w:ilvl w:val="0"/>
          <w:numId w:val="35"/>
        </w:numPr>
      </w:pPr>
      <w:r>
        <w:t>v</w:t>
      </w:r>
      <w:r w:rsidR="00CB6573">
        <w:t>al = arr</w:t>
      </w:r>
      <w:r w:rsidR="00CB6573" w:rsidRPr="00CB6573">
        <w:rPr>
          <w:b/>
          <w:bCs/>
          <w:color w:val="0000CC"/>
        </w:rPr>
        <w:t>.p</w:t>
      </w:r>
      <w:r w:rsidR="00CB6573">
        <w:rPr>
          <w:b/>
          <w:bCs/>
          <w:color w:val="0000CC"/>
        </w:rPr>
        <w:t>op</w:t>
      </w:r>
      <w:r w:rsidR="00CB6573">
        <w:t xml:space="preserve">() – pop val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r>
        <w:t>arr</w:t>
      </w:r>
      <w:r w:rsidRPr="00CB6573">
        <w:rPr>
          <w:b/>
          <w:bCs/>
          <w:color w:val="0000CC"/>
        </w:rPr>
        <w:t>.</w:t>
      </w:r>
      <w:r>
        <w:rPr>
          <w:b/>
          <w:bCs/>
          <w:color w:val="0000CC"/>
        </w:rPr>
        <w:t>unshift</w:t>
      </w:r>
      <w:r>
        <w:t>(</w:t>
      </w:r>
      <w:r w:rsidR="00FB25A3">
        <w:t>val</w:t>
      </w:r>
      <w:r>
        <w:t xml:space="preserve">) – add </w:t>
      </w:r>
      <w:r w:rsidR="00FB25A3">
        <w:t xml:space="preserve">val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r>
        <w:t>val = arr</w:t>
      </w:r>
      <w:r w:rsidRPr="00CB6573">
        <w:rPr>
          <w:b/>
          <w:bCs/>
          <w:color w:val="0000CC"/>
        </w:rPr>
        <w:t>.</w:t>
      </w:r>
      <w:r>
        <w:rPr>
          <w:b/>
          <w:bCs/>
          <w:color w:val="0000CC"/>
        </w:rPr>
        <w:t>shift</w:t>
      </w:r>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r>
        <w:t>arr.</w:t>
      </w:r>
      <w:r w:rsidRPr="00E164F8">
        <w:rPr>
          <w:color w:val="0000CC"/>
        </w:rPr>
        <w:t>indexOf</w:t>
      </w:r>
      <w:r>
        <w:t>({val}) – will return the index of the val or -1 if doesn’t exist.</w:t>
      </w:r>
    </w:p>
    <w:p w14:paraId="7084199B" w14:textId="26FB5BA3" w:rsidR="00102489" w:rsidRDefault="00C81285" w:rsidP="00CB6573">
      <w:pPr>
        <w:pStyle w:val="Body"/>
        <w:numPr>
          <w:ilvl w:val="0"/>
          <w:numId w:val="35"/>
        </w:numPr>
      </w:pPr>
      <w:r w:rsidRPr="0027580B">
        <w:rPr>
          <w:color w:val="0000CC"/>
        </w:rPr>
        <w:t>arr.filter</w:t>
      </w:r>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r w:rsidRPr="0027580B">
        <w:rPr>
          <w:color w:val="0000CC"/>
        </w:rPr>
        <w:t>a</w:t>
      </w:r>
      <w:r w:rsidR="009663BA" w:rsidRPr="0027580B">
        <w:rPr>
          <w:color w:val="0000CC"/>
        </w:rPr>
        <w:t>rr.map</w:t>
      </w:r>
      <w:r w:rsidR="009663BA">
        <w:t>(</w:t>
      </w:r>
      <w:r>
        <w:t>func)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r w:rsidR="005B3BBB" w:rsidRPr="00983459">
        <w:rPr>
          <w:b/>
          <w:bCs/>
          <w:color w:val="0000CC"/>
        </w:rPr>
        <w:t>arr.</w:t>
      </w:r>
      <w:r w:rsidR="00041B47" w:rsidRPr="00983459">
        <w:rPr>
          <w:b/>
          <w:bCs/>
          <w:color w:val="0000CC"/>
        </w:rPr>
        <w:t>splice</w:t>
      </w:r>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r w:rsidRPr="00B86174">
        <w:rPr>
          <w:b/>
          <w:bCs/>
          <w:color w:val="0000CC"/>
        </w:rPr>
        <w:t>arr.slice</w:t>
      </w:r>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r>
        <w:rPr>
          <w:b/>
          <w:bCs/>
          <w:color w:val="0000CC"/>
        </w:rPr>
        <w:t>arr.forEach(&lt;callback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rainbowClone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let rainbowClone = rainbow.slice();</w:t>
      </w:r>
    </w:p>
    <w:p w14:paraId="352F6FE2" w14:textId="740D73F6" w:rsidR="00D84C6D" w:rsidRDefault="0027580B" w:rsidP="0027580B">
      <w:pPr>
        <w:pStyle w:val="Heading3"/>
      </w:pPr>
      <w:r>
        <w:lastRenderedPageBreak/>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r w:rsidRPr="005E62BE">
        <w:rPr>
          <w:color w:val="0000CC"/>
        </w:rPr>
        <w:t>Arr</w:t>
      </w:r>
      <w:r w:rsidR="005E62BE" w:rsidRPr="005E62BE">
        <w:rPr>
          <w:color w:val="0000CC"/>
        </w:rPr>
        <w:t>ay.from</w:t>
      </w:r>
      <w:r w:rsidR="005E62BE">
        <w:t>({</w:t>
      </w:r>
      <w:r w:rsidR="005E62BE" w:rsidRPr="005E62BE">
        <w:rPr>
          <w:b/>
          <w:bCs/>
        </w:rPr>
        <w:t>length:</w:t>
      </w:r>
      <w:r w:rsidR="005E62BE">
        <w:t xml:space="preserve"> 5}, (_, i) =&gt; i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Set(‘pig’, </w:t>
      </w:r>
      <w:r>
        <w:t>catObject,..);</w:t>
      </w:r>
    </w:p>
    <w:p w14:paraId="6529895D" w14:textId="0444D565" w:rsidR="00F95CDA" w:rsidRDefault="00F95CDA" w:rsidP="00F95CDA">
      <w:pPr>
        <w:pStyle w:val="Heading2"/>
      </w:pPr>
      <w:r w:rsidRPr="00714905">
        <w:t>Objects</w:t>
      </w:r>
    </w:p>
    <w:p w14:paraId="25982F2C" w14:textId="0D9E97BF" w:rsidR="00296F52" w:rsidRPr="00BB2CEE"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similar to python’s dictionaties</w:t>
      </w:r>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&lt;object_name&gt; = {</w:t>
      </w:r>
      <w:r>
        <w:rPr>
          <w:b/>
          <w:bCs/>
        </w:rPr>
        <w:br/>
        <w:t xml:space="preserve">      </w:t>
      </w:r>
      <w:r w:rsidR="00F95CDA" w:rsidRPr="00C12BB5">
        <w:rPr>
          <w:b/>
          <w:bCs/>
        </w:rPr>
        <w:t>&lt;key</w:t>
      </w:r>
      <w:r w:rsidR="009C23BA" w:rsidRPr="00C12BB5">
        <w:rPr>
          <w:b/>
          <w:bCs/>
        </w:rPr>
        <w:t xml:space="preserve"> (== property)</w:t>
      </w:r>
      <w:r w:rsidR="00F95CDA" w:rsidRPr="00C12BB5">
        <w:rPr>
          <w:b/>
          <w:bCs/>
        </w:rPr>
        <w:t>&gt; :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t>// object literal definition</w:t>
      </w:r>
    </w:p>
    <w:p w14:paraId="5695EC10" w14:textId="38C94C46" w:rsidR="00C12BB5" w:rsidRPr="00C12BB5" w:rsidRDefault="00C12BB5" w:rsidP="00C12BB5">
      <w:pPr>
        <w:pStyle w:val="Code"/>
        <w:ind w:left="1418"/>
      </w:pPr>
      <w:r>
        <w:t>var john = {</w:t>
      </w:r>
      <w:r>
        <w:br/>
        <w:t xml:space="preserve">   firstName: ‘John’,</w:t>
      </w:r>
      <w:r>
        <w:br/>
        <w:t xml:space="preserve">   birthyear: 1990</w:t>
      </w:r>
      <w:r>
        <w:br/>
        <w:t>};</w:t>
      </w:r>
    </w:p>
    <w:p w14:paraId="4E98D2C8" w14:textId="37941B37" w:rsidR="00C12BB5" w:rsidRDefault="00C12BB5" w:rsidP="00C12BB5">
      <w:pPr>
        <w:rPr>
          <w:sz w:val="24"/>
        </w:rPr>
      </w:pPr>
      <w:r>
        <w:rPr>
          <w:sz w:val="24"/>
        </w:rPr>
        <w:tab/>
      </w:r>
      <w:r>
        <w:rPr>
          <w:sz w:val="24"/>
        </w:rPr>
        <w:tab/>
        <w:t>we can also define a new object using the new Object() notation:</w:t>
      </w:r>
    </w:p>
    <w:p w14:paraId="686C4B12" w14:textId="77777777" w:rsidR="00C12BB5" w:rsidRDefault="00C12BB5" w:rsidP="00C12BB5">
      <w:pPr>
        <w:pStyle w:val="Code"/>
        <w:ind w:left="1418"/>
      </w:pPr>
      <w:r>
        <w:rPr>
          <w:sz w:val="24"/>
        </w:rPr>
        <w:tab/>
      </w:r>
      <w:r>
        <w:t>var jane = new Object();</w:t>
      </w:r>
    </w:p>
    <w:p w14:paraId="48EAD20D" w14:textId="7F5AC999" w:rsidR="00C12BB5" w:rsidRPr="00C12BB5" w:rsidRDefault="00C12BB5" w:rsidP="00C12BB5">
      <w:pPr>
        <w:pStyle w:val="Code"/>
        <w:ind w:left="1418"/>
      </w:pPr>
      <w:r>
        <w:t>jane[‘firstName’]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let myObj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let myObj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lastRenderedPageBreak/>
        <w:t>&lt;object name&gt;.&lt;new key&gt; = &lt;new value&gt; or</w:t>
      </w:r>
    </w:p>
    <w:p w14:paraId="51217D88" w14:textId="77777777" w:rsidR="00F95CDA" w:rsidRDefault="00F95CDA" w:rsidP="00C12BB5">
      <w:pPr>
        <w:pStyle w:val="ListParagraph"/>
        <w:numPr>
          <w:ilvl w:val="1"/>
          <w:numId w:val="31"/>
        </w:numPr>
        <w:ind w:left="2858"/>
      </w:pPr>
      <w:r>
        <w:t>&lt;object name&gt;[“&lt;new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r>
        <w:t>My_object.my_func = function(){….} or</w:t>
      </w:r>
      <w:r>
        <w:br/>
        <w:t>&lt;key&gt; : function(){…}</w:t>
      </w:r>
    </w:p>
    <w:p w14:paraId="15286EEE" w14:textId="77777777" w:rsidR="00F95CDA" w:rsidRPr="00B50309" w:rsidRDefault="00F95CDA" w:rsidP="00C12BB5">
      <w:pPr>
        <w:pStyle w:val="ListParagraph"/>
        <w:numPr>
          <w:ilvl w:val="0"/>
          <w:numId w:val="31"/>
        </w:numPr>
        <w:ind w:left="2138"/>
      </w:pPr>
      <w:r>
        <w:t>Get all keys:</w:t>
      </w:r>
      <w:r>
        <w:br/>
      </w:r>
      <w:r w:rsidRPr="00CF04DB">
        <w:rPr>
          <w:b/>
          <w:bCs/>
          <w:color w:val="0000CC"/>
        </w:rPr>
        <w:t>Object</w:t>
      </w:r>
      <w:r w:rsidRPr="00B50309">
        <w:rPr>
          <w:b/>
          <w:bCs/>
          <w:color w:val="0000CC"/>
        </w:rPr>
        <w:t>.keys(</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delete obj.key;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sayHello: function()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sayHello() {</w:t>
      </w:r>
      <w:r w:rsidRPr="002B132A">
        <w:rPr>
          <w:rStyle w:val="CodeChar"/>
        </w:rPr>
        <w:br/>
        <w:t>    return `Hello! My name is ${</w:t>
      </w:r>
      <w:r w:rsidRPr="00F51F61">
        <w:rPr>
          <w:rStyle w:val="CodeChar"/>
          <w:b/>
          <w:bCs/>
        </w:rPr>
        <w:t>this.</w:t>
      </w:r>
      <w:r w:rsidRPr="002B132A">
        <w:rPr>
          <w:rStyle w:val="CodeChar"/>
        </w:rPr>
        <w:t>name}.`;</w:t>
      </w:r>
      <w:r w:rsidRPr="002B132A">
        <w:rPr>
          <w:rStyle w:val="CodeChar"/>
        </w:rPr>
        <w:br/>
        <w:t>  }</w:t>
      </w:r>
      <w:r w:rsidRPr="002B132A">
        <w:rPr>
          <w:rStyle w:val="CodeChar"/>
        </w:rPr>
        <w:br/>
        <w:t>};</w:t>
      </w:r>
    </w:p>
    <w:p w14:paraId="44942032" w14:textId="77777777" w:rsidR="00CE570C" w:rsidRPr="00CE570C" w:rsidRDefault="00CE570C" w:rsidP="00C12BB5">
      <w:pPr>
        <w:pStyle w:val="ListParagraph"/>
        <w:numPr>
          <w:ilvl w:val="0"/>
          <w:numId w:val="31"/>
        </w:numPr>
        <w:ind w:left="1800"/>
        <w:rPr>
          <w:b/>
          <w:bCs/>
        </w:rPr>
      </w:pPr>
      <w:r>
        <w:rPr>
          <w:b/>
          <w:bCs/>
        </w:rPr>
        <w:t>Constructor:</w:t>
      </w:r>
      <w:r>
        <w:rPr>
          <w:b/>
          <w:bCs/>
        </w:rPr>
        <w:br/>
      </w:r>
      <w:r>
        <w:t>You can create an object by defining its constructor:</w:t>
      </w:r>
    </w:p>
    <w:p w14:paraId="2B608BD6" w14:textId="77777777" w:rsidR="00CE570C" w:rsidRPr="00CE570C" w:rsidRDefault="00CE570C" w:rsidP="00C12BB5">
      <w:pPr>
        <w:pStyle w:val="Code"/>
        <w:ind w:left="2520"/>
        <w:rPr>
          <w:b/>
          <w:bCs/>
        </w:rPr>
      </w:pPr>
      <w:r>
        <w:t>function Bird() {</w:t>
      </w:r>
      <w:r>
        <w:br/>
        <w:t>  this.name = "Albert";</w:t>
      </w:r>
      <w:r>
        <w:br/>
        <w:t>  this.color = "blue";</w:t>
      </w:r>
      <w:r>
        <w:br/>
        <w:t>  this.numLegs = 2;</w:t>
      </w:r>
      <w:r>
        <w:br/>
        <w:t>}</w:t>
      </w:r>
    </w:p>
    <w:p w14:paraId="3D01BE7F" w14:textId="77777777"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r w:rsidR="00CE570C">
        <w:t>Bird();</w:t>
      </w:r>
    </w:p>
    <w:p w14:paraId="290A8B83" w14:textId="7A4983D8"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Can use either .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i.e. this.property).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lastRenderedPageBreak/>
        <w:t xml:space="preserve">Prototype properties – like C++ static member variables – the same properties are shared between all the objects of this type. </w:t>
      </w:r>
      <w:r w:rsidR="00482458" w:rsidRPr="00482458">
        <w:rPr>
          <w:color w:val="FF0000"/>
          <w:lang w:bidi="ar-SA"/>
        </w:rPr>
        <w:t>This is not true!! When I ran a  test, I saw that if I change the prototype property on one object, it doesn’t change it on different obects!!</w:t>
      </w:r>
      <w:r>
        <w:rPr>
          <w:lang w:bidi="ar-SA"/>
        </w:rPr>
        <w:br/>
        <w:t>This is implemented in javascript by having the prototype be actually an object that is shared among all the instances of the class.</w:t>
      </w:r>
      <w:r>
        <w:rPr>
          <w:lang w:bidi="ar-SA"/>
        </w:rPr>
        <w:br/>
      </w:r>
      <w:r w:rsidRPr="006870D3">
        <w:rPr>
          <w:rStyle w:val="CodeChar"/>
        </w:rPr>
        <w:t>Bird.</w:t>
      </w:r>
      <w:r w:rsidRPr="006870D3">
        <w:rPr>
          <w:rStyle w:val="CodeChar"/>
          <w:b/>
          <w:bCs/>
        </w:rPr>
        <w:t>prototype</w:t>
      </w:r>
      <w:r w:rsidRPr="006870D3">
        <w:rPr>
          <w:rStyle w:val="CodeChar"/>
        </w:rPr>
        <w:t>.numLegs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r w:rsidRPr="00AE64CF">
        <w:rPr>
          <w:lang w:eastAsia="en-AU"/>
        </w:rPr>
        <w:t>Dog.prototype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r>
        <w:rPr>
          <w:lang w:eastAsia="en-AU"/>
        </w:rPr>
        <w:t>numOfLegs: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let myDogo = Object.create(Dog.prototype);</w:t>
      </w:r>
      <w:r>
        <w:rPr>
          <w:rStyle w:val="CodeChar"/>
        </w:rPr>
        <w:br/>
      </w:r>
      <w:r>
        <w:t>Note: this method will only initialize the prototype properties. All the member properties will remain undefined!!.</w:t>
      </w:r>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r w:rsidRPr="00D11FE7">
        <w:rPr>
          <w:rStyle w:val="CodeChar"/>
        </w:rPr>
        <w:t>Bird.prototype = Object.create(Animal.prototype);</w:t>
      </w:r>
      <w:r w:rsidR="00537326">
        <w:rPr>
          <w:rStyle w:val="CodeChar"/>
        </w:rPr>
        <w:br/>
        <w:t>Bird.prototype.constructor = Bird;</w:t>
      </w:r>
    </w:p>
    <w:p w14:paraId="2AB637CA" w14:textId="283EB26A" w:rsidR="00442052" w:rsidRPr="004F6D28" w:rsidRDefault="00442052" w:rsidP="00442052">
      <w:pPr>
        <w:pStyle w:val="Body"/>
        <w:ind w:left="2520"/>
      </w:pPr>
      <w:r>
        <w:t>Now you can add additional properties and functions specific to the inherited object:</w:t>
      </w:r>
      <w:r>
        <w:br/>
      </w:r>
      <w:r w:rsidRPr="00442052">
        <w:rPr>
          <w:rStyle w:val="CodeChar"/>
        </w:rPr>
        <w:t>Bird.prototype.myFunc = function() {…}</w:t>
      </w:r>
    </w:p>
    <w:p w14:paraId="3357B936" w14:textId="4C81F628" w:rsidR="00F95CDA" w:rsidRDefault="00F95CDA" w:rsidP="00A9085B">
      <w:pPr>
        <w:pStyle w:val="Heading5"/>
      </w:pPr>
      <w:r>
        <w:t>Functions</w:t>
      </w:r>
    </w:p>
    <w:p w14:paraId="47691BE4" w14:textId="76E570FA" w:rsidR="00F95CDA" w:rsidRDefault="00F95CDA" w:rsidP="00F95CDA">
      <w:pPr>
        <w:pStyle w:val="Body"/>
        <w:numPr>
          <w:ilvl w:val="2"/>
          <w:numId w:val="31"/>
        </w:numPr>
        <w:rPr>
          <w:lang w:bidi="ar-SA"/>
        </w:rPr>
      </w:pPr>
      <w:r w:rsidRPr="00E83C60">
        <w:rPr>
          <w:b/>
          <w:bCs/>
          <w:color w:val="0000CC"/>
          <w:lang w:bidi="ar-SA"/>
        </w:rPr>
        <w:t>hasOwnProperty</w:t>
      </w:r>
      <w:r>
        <w:rPr>
          <w:lang w:bidi="ar-SA"/>
        </w:rPr>
        <w:t>(propname) – does the property exist?</w:t>
      </w:r>
    </w:p>
    <w:p w14:paraId="5B2C1351" w14:textId="63A7AA64" w:rsidR="00023C2B" w:rsidRDefault="00023C2B" w:rsidP="00F95CDA">
      <w:pPr>
        <w:pStyle w:val="Body"/>
        <w:numPr>
          <w:ilvl w:val="2"/>
          <w:numId w:val="31"/>
        </w:numPr>
        <w:rPr>
          <w:lang w:bidi="ar-SA"/>
        </w:rPr>
      </w:pPr>
      <w:r>
        <w:rPr>
          <w:b/>
          <w:bCs/>
          <w:color w:val="0000CC"/>
          <w:lang w:bidi="ar-SA"/>
        </w:rPr>
        <w:t xml:space="preserve">Instanceof </w:t>
      </w:r>
      <w:r>
        <w:rPr>
          <w:lang w:bidi="ar-SA"/>
        </w:rPr>
        <w:t>–</w:t>
      </w:r>
      <w:r w:rsidRPr="00023C2B">
        <w:rPr>
          <w:lang w:bidi="ar-SA"/>
        </w:rPr>
        <w:t xml:space="preserve"> </w:t>
      </w:r>
      <w:r>
        <w:rPr>
          <w:lang w:bidi="ar-SA"/>
        </w:rPr>
        <w:t>is the object an instance of the constructor:</w:t>
      </w:r>
      <w:r>
        <w:rPr>
          <w:lang w:bidi="ar-SA"/>
        </w:rPr>
        <w:br/>
        <w:t>if( bird instanceof Bird)…</w:t>
      </w:r>
    </w:p>
    <w:p w14:paraId="3C3751AC" w14:textId="79FF016E" w:rsidR="00EF7C0A" w:rsidRP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r w:rsidRPr="00EF7C0A">
        <w:rPr>
          <w:rFonts w:ascii="Consolas" w:hAnsi="Consolas"/>
          <w:b/>
          <w:bCs/>
          <w:color w:val="0000CC"/>
          <w:sz w:val="21"/>
          <w:szCs w:val="21"/>
          <w:lang w:val="en-AU" w:eastAsia="en-AU"/>
        </w:rPr>
        <w:t>JSON.stringify</w:t>
      </w:r>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r>
        <w:t>Mixin</w:t>
      </w:r>
    </w:p>
    <w:p w14:paraId="5CE5AD54" w14:textId="77777777" w:rsidR="00E45008" w:rsidRPr="00E45008" w:rsidRDefault="00E45008" w:rsidP="00E45008">
      <w:pPr>
        <w:pStyle w:val="Body"/>
        <w:rPr>
          <w:lang w:val="en-AU" w:eastAsia="en-AU"/>
        </w:rPr>
      </w:pPr>
      <w:r w:rsidRPr="00E45008">
        <w:rPr>
          <w:lang w:val="en-AU" w:eastAsia="en-AU"/>
        </w:rPr>
        <w:t xml:space="preserve">As you have seen, behavior is shared through inheritance. However, there are cases when inheritance is not the best solution. Inheritance does not work well for </w:t>
      </w:r>
      <w:r w:rsidRPr="00E45008">
        <w:rPr>
          <w:lang w:val="en-AU" w:eastAsia="en-AU"/>
        </w:rPr>
        <w:lastRenderedPageBreak/>
        <w:t xml:space="preserve">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fly,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r w:rsidRPr="00E45008">
        <w:rPr>
          <w:rFonts w:ascii="Courier New" w:hAnsi="Courier New" w:cs="Courier New"/>
          <w:szCs w:val="20"/>
          <w:lang w:val="en-AU" w:eastAsia="en-AU"/>
        </w:rPr>
        <w:t>mixins</w:t>
      </w:r>
      <w:r w:rsidRPr="00E45008">
        <w:rPr>
          <w:lang w:val="en-AU" w:eastAsia="en-AU"/>
        </w:rPr>
        <w:t xml:space="preserve">. </w:t>
      </w:r>
      <w:r w:rsidRPr="00E45008">
        <w:rPr>
          <w:highlight w:val="yellow"/>
          <w:lang w:val="en-AU" w:eastAsia="en-AU"/>
        </w:rPr>
        <w:t xml:space="preserve">A </w:t>
      </w:r>
      <w:r w:rsidRPr="00E45008">
        <w:rPr>
          <w:rFonts w:ascii="Courier New" w:hAnsi="Courier New" w:cs="Courier New"/>
          <w:szCs w:val="20"/>
          <w:highlight w:val="yellow"/>
          <w:lang w:val="en-AU" w:eastAsia="en-AU"/>
        </w:rPr>
        <w:t>mixin</w:t>
      </w:r>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let flyMixin = function(obj) {</w:t>
      </w:r>
      <w:r w:rsidRPr="00E45008">
        <w:rPr>
          <w:lang w:eastAsia="en-AU"/>
        </w:rPr>
        <w:br/>
        <w:t>  obj.fly = function() {</w:t>
      </w:r>
      <w:r w:rsidRPr="00E45008">
        <w:rPr>
          <w:lang w:eastAsia="en-AU"/>
        </w:rPr>
        <w:br/>
        <w:t>    console.log("Flying, wooosh!");</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r w:rsidRPr="00E45008">
        <w:rPr>
          <w:rFonts w:ascii="Courier New" w:hAnsi="Courier New" w:cs="Courier New"/>
          <w:b/>
          <w:bCs/>
          <w:szCs w:val="20"/>
          <w:lang w:val="en-AU" w:eastAsia="en-AU"/>
        </w:rPr>
        <w:t>flyMixin</w:t>
      </w:r>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t>let bird = {</w:t>
      </w:r>
      <w:r w:rsidRPr="00E45008">
        <w:rPr>
          <w:lang w:val="en-AU" w:eastAsia="en-AU"/>
        </w:rPr>
        <w:br/>
        <w:t>  name: "Donald",</w:t>
      </w:r>
      <w:r w:rsidRPr="00E45008">
        <w:rPr>
          <w:lang w:val="en-AU" w:eastAsia="en-AU"/>
        </w:rPr>
        <w:br/>
        <w:t>  numLegs: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numPassengers: 524</w:t>
      </w:r>
      <w:r w:rsidRPr="00E45008">
        <w:rPr>
          <w:lang w:val="en-AU" w:eastAsia="en-AU"/>
        </w:rPr>
        <w:br/>
        <w:t>};</w:t>
      </w:r>
      <w:r w:rsidRPr="00E45008">
        <w:rPr>
          <w:lang w:val="en-AU" w:eastAsia="en-AU"/>
        </w:rPr>
        <w:br/>
      </w:r>
      <w:r w:rsidRPr="00E45008">
        <w:rPr>
          <w:lang w:val="en-AU" w:eastAsia="en-AU"/>
        </w:rPr>
        <w:br/>
        <w:t>flyMixin(bird);</w:t>
      </w:r>
      <w:r w:rsidRPr="00E45008">
        <w:rPr>
          <w:lang w:val="en-AU" w:eastAsia="en-AU"/>
        </w:rPr>
        <w:br/>
        <w:t>flyMixin(plane);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r w:rsidRPr="00E45008">
        <w:rPr>
          <w:rFonts w:ascii="Courier New" w:hAnsi="Courier New" w:cs="Courier New"/>
          <w:szCs w:val="20"/>
          <w:lang w:val="en-AU" w:eastAsia="en-AU"/>
        </w:rPr>
        <w:t>flyMixin</w:t>
      </w:r>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r w:rsidRPr="00E45008">
        <w:rPr>
          <w:lang w:val="en-AU" w:eastAsia="en-AU"/>
        </w:rPr>
        <w:t>bird.fly(); // prints "Flying, wooosh!"</w:t>
      </w:r>
      <w:r w:rsidRPr="00E45008">
        <w:rPr>
          <w:lang w:val="en-AU" w:eastAsia="en-AU"/>
        </w:rPr>
        <w:br/>
        <w:t>plane.fly(); // prints "Flying, wooosh!"</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r w:rsidRPr="00E45008">
        <w:rPr>
          <w:rFonts w:ascii="Courier New" w:hAnsi="Courier New" w:cs="Courier New"/>
          <w:szCs w:val="20"/>
          <w:lang w:val="en-AU" w:eastAsia="en-AU"/>
        </w:rPr>
        <w:t>mixin</w:t>
      </w:r>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function Bird() {</w:t>
      </w:r>
      <w:r w:rsidRPr="0030564F">
        <w:rPr>
          <w:lang w:val="en-AU" w:eastAsia="en-AU"/>
        </w:rPr>
        <w:br/>
        <w:t>  let hatchedEgg = 10; // private property</w:t>
      </w:r>
      <w:r w:rsidRPr="0030564F">
        <w:rPr>
          <w:lang w:val="en-AU" w:eastAsia="en-AU"/>
        </w:rPr>
        <w:br/>
      </w:r>
      <w:r w:rsidRPr="0030564F">
        <w:rPr>
          <w:lang w:val="en-AU" w:eastAsia="en-AU"/>
        </w:rPr>
        <w:br/>
        <w:t>  this.getHatchedEggCount = function() { // publicly available method that a bird object can use</w:t>
      </w:r>
      <w:r w:rsidRPr="0030564F">
        <w:rPr>
          <w:lang w:val="en-AU" w:eastAsia="en-AU"/>
        </w:rPr>
        <w:br/>
        <w:t>    return hatchedEgg;</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t>ducky.getHatchedEggCount();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r w:rsidRPr="0030564F">
        <w:rPr>
          <w:rFonts w:ascii="Courier New" w:hAnsi="Courier New" w:cs="Courier New"/>
          <w:szCs w:val="20"/>
          <w:lang w:val="en-AU" w:eastAsia="en-AU"/>
        </w:rPr>
        <w:t>getHachedEggCount</w:t>
      </w:r>
      <w:r w:rsidRPr="0030564F">
        <w:rPr>
          <w:lang w:val="en-AU" w:eastAsia="en-AU"/>
        </w:rPr>
        <w:t xml:space="preserve"> is a privileged method, because it has access to the private variable </w:t>
      </w:r>
      <w:r w:rsidRPr="0030564F">
        <w:rPr>
          <w:rFonts w:ascii="Courier New" w:hAnsi="Courier New" w:cs="Courier New"/>
          <w:szCs w:val="20"/>
          <w:lang w:val="en-AU" w:eastAsia="en-AU"/>
        </w:rPr>
        <w:t>hatchedEgg</w:t>
      </w:r>
      <w:r w:rsidRPr="0030564F">
        <w:rPr>
          <w:lang w:val="en-AU" w:eastAsia="en-AU"/>
        </w:rPr>
        <w:t xml:space="preserve">. This is possible because </w:t>
      </w:r>
      <w:r w:rsidRPr="0030564F">
        <w:rPr>
          <w:rFonts w:ascii="Courier New" w:hAnsi="Courier New" w:cs="Courier New"/>
          <w:szCs w:val="20"/>
          <w:lang w:val="en-AU" w:eastAsia="en-AU"/>
        </w:rPr>
        <w:t>hatchedEgg</w:t>
      </w:r>
      <w:r w:rsidRPr="0030564F">
        <w:rPr>
          <w:lang w:val="en-AU" w:eastAsia="en-AU"/>
        </w:rPr>
        <w:t xml:space="preserve"> is declared </w:t>
      </w:r>
      <w:r w:rsidRPr="0030564F">
        <w:rPr>
          <w:lang w:val="en-AU" w:eastAsia="en-AU"/>
        </w:rPr>
        <w:lastRenderedPageBreak/>
        <w:t xml:space="preserve">in the same context as </w:t>
      </w:r>
      <w:r w:rsidRPr="0030564F">
        <w:rPr>
          <w:rFonts w:ascii="Courier New" w:hAnsi="Courier New" w:cs="Courier New"/>
          <w:szCs w:val="20"/>
          <w:lang w:val="en-AU" w:eastAsia="en-AU"/>
        </w:rPr>
        <w:t>getHachedEggCount</w:t>
      </w:r>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var SpaceShuttle = function(targetPlanet){</w:t>
      </w:r>
      <w:r>
        <w:br/>
        <w:t>  this.targetPlanet = targetPlanet;</w:t>
      </w:r>
      <w:r>
        <w:br/>
        <w:t xml:space="preserve">  this.count = 0;</w:t>
      </w:r>
      <w:r>
        <w:br/>
        <w:t>}</w:t>
      </w:r>
    </w:p>
    <w:p w14:paraId="1CE4B085" w14:textId="77777777" w:rsidR="00F95CDA" w:rsidRDefault="00F95CDA" w:rsidP="00F95CDA">
      <w:pPr>
        <w:pStyle w:val="Code"/>
        <w:ind w:left="1417"/>
      </w:pPr>
      <w:r w:rsidRPr="00A121E6">
        <w:rPr>
          <w:b/>
          <w:bCs/>
        </w:rPr>
        <w:t>SpaceShuttle.prototype.countMyCalls</w:t>
      </w:r>
      <w:r>
        <w:t xml:space="preserve"> = function() {</w:t>
      </w:r>
      <w:r>
        <w:br/>
        <w:t xml:space="preserve">   this.count++;</w:t>
      </w:r>
      <w:r>
        <w:br/>
        <w:t>}</w:t>
      </w:r>
    </w:p>
    <w:p w14:paraId="0C548CC7" w14:textId="77777777" w:rsidR="00F95CDA" w:rsidRDefault="00F95CDA" w:rsidP="00F95CDA">
      <w:pPr>
        <w:pStyle w:val="Code"/>
        <w:ind w:left="1417"/>
      </w:pPr>
      <w:r>
        <w:t xml:space="preserve">var zeus = </w:t>
      </w:r>
      <w:r w:rsidRPr="0059273B">
        <w:rPr>
          <w:b/>
          <w:bCs/>
        </w:rPr>
        <w:t>new</w:t>
      </w:r>
      <w:r>
        <w:t xml:space="preserve"> SpaceShuttle('Jupiter');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SpaceShuttle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(targetPlanet){</w:t>
      </w:r>
      <w:r w:rsidR="001C2AC5">
        <w:rPr>
          <w:color w:val="auto"/>
          <w:lang w:eastAsia="en-AU"/>
        </w:rPr>
        <w:br/>
      </w:r>
      <w:r w:rsidRPr="001C2AC5">
        <w:rPr>
          <w:color w:val="auto"/>
          <w:lang w:eastAsia="en-AU"/>
        </w:rPr>
        <w:t xml:space="preserve">      this.targetPlanet = targetPlanet;</w:t>
      </w:r>
      <w:r w:rsidR="001C2AC5">
        <w:rPr>
          <w:color w:val="auto"/>
          <w:lang w:eastAsia="en-AU"/>
        </w:rPr>
        <w:br/>
      </w:r>
      <w:r w:rsidRPr="001C2AC5">
        <w:rPr>
          <w:color w:val="auto"/>
          <w:lang w:eastAsia="en-AU"/>
        </w:rPr>
        <w:t xml:space="preserve">      this.count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callbacks)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r w:rsidR="001C2AC5" w:rsidRPr="001C2AC5">
        <w:rPr>
          <w:b/>
          <w:bCs/>
          <w:color w:val="0000CC"/>
          <w:lang w:eastAsia="en-AU"/>
        </w:rPr>
        <w:t>this.countMyCalls = this.countMyCalls.bind(this);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countMyCalls() {</w:t>
      </w:r>
      <w:r w:rsidR="001C2AC5">
        <w:rPr>
          <w:color w:val="auto"/>
          <w:lang w:eastAsia="en-AU"/>
        </w:rPr>
        <w:br/>
      </w:r>
      <w:r w:rsidRPr="001C2AC5">
        <w:rPr>
          <w:color w:val="auto"/>
          <w:lang w:eastAsia="en-AU"/>
        </w:rPr>
        <w:t xml:space="preserve">      this.count++;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countMyCalls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zeus = </w:t>
      </w:r>
      <w:r w:rsidRPr="001C2AC5">
        <w:rPr>
          <w:color w:val="auto"/>
          <w:highlight w:val="yellow"/>
          <w:lang w:eastAsia="en-AU"/>
        </w:rPr>
        <w:t>new</w:t>
      </w:r>
      <w:r w:rsidRPr="001C2AC5">
        <w:rPr>
          <w:color w:val="auto"/>
          <w:lang w:eastAsia="en-AU"/>
        </w:rPr>
        <w:t xml:space="preserve"> SpaceShuttle('Jupiter');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the </w:t>
      </w:r>
      <w:r>
        <w:rPr>
          <w:rStyle w:val="Emphasis"/>
        </w:rPr>
        <w:t>this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the </w:t>
      </w:r>
      <w:r>
        <w:rPr>
          <w:rStyle w:val="Emphasis"/>
        </w:rPr>
        <w:t>this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lastRenderedPageBreak/>
        <w:t>// We have a simple object with a clickHandler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clickHandler:function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${this.count}`);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xml:space="preserve">$ ("button").click (user.clickHandler);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$("button").click(user.clickHandler);</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clickHandler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$("button").click(user.clickHandler</w:t>
      </w:r>
      <w:r w:rsidRPr="0026208D">
        <w:rPr>
          <w:color w:val="0000CC"/>
          <w:lang w:eastAsia="en-AU"/>
        </w:rPr>
        <w:t>.bind(user)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tournament:"The Masters",</w:t>
      </w:r>
      <w:r>
        <w:rPr>
          <w:color w:val="auto"/>
          <w:lang w:eastAsia="en-AU"/>
        </w:rPr>
        <w:br/>
      </w:r>
      <w:r w:rsidRPr="005D6981">
        <w:rPr>
          <w:color w:val="auto"/>
          <w:lang w:eastAsia="en-AU"/>
        </w:rPr>
        <w:t xml:space="preserve">    data      :[</w:t>
      </w:r>
      <w:r>
        <w:rPr>
          <w:color w:val="auto"/>
          <w:lang w:eastAsia="en-AU"/>
        </w:rPr>
        <w:t xml:space="preserve"> </w:t>
      </w:r>
      <w:r w:rsidRPr="005D6981">
        <w:rPr>
          <w:color w:val="auto"/>
          <w:lang w:eastAsia="en-AU"/>
        </w:rPr>
        <w:t>{name:"T. Woods", age:37},</w:t>
      </w:r>
      <w:r>
        <w:rPr>
          <w:color w:val="auto"/>
          <w:lang w:eastAsia="en-AU"/>
        </w:rPr>
        <w:br/>
        <w:t xml:space="preserve">             </w:t>
      </w:r>
      <w:r w:rsidRPr="005D6981">
        <w:rPr>
          <w:color w:val="auto"/>
          <w:lang w:eastAsia="en-AU"/>
        </w:rPr>
        <w:t xml:space="preserve">    {name:"P.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clickHandler:function () {</w:t>
      </w:r>
      <w:r>
        <w:rPr>
          <w:color w:val="auto"/>
          <w:lang w:eastAsia="en-AU"/>
        </w:rPr>
        <w:br/>
      </w:r>
      <w:r w:rsidRPr="005D6981">
        <w:rPr>
          <w:color w:val="auto"/>
          <w:lang w:eastAsia="en-AU"/>
        </w:rPr>
        <w:t xml:space="preserve">    // the use of this.data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this.data.forEach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forEach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console.log("What is This referring to? " + this); </w:t>
      </w:r>
      <w:r>
        <w:rPr>
          <w:color w:val="auto"/>
          <w:lang w:eastAsia="en-AU"/>
        </w:rPr>
        <w:br/>
        <w:t xml:space="preserve">        </w:t>
      </w:r>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console.log(person.name + " is playing at " +</w:t>
      </w:r>
      <w:r>
        <w:rPr>
          <w:color w:val="auto"/>
          <w:lang w:eastAsia="en-AU"/>
        </w:rPr>
        <w:br/>
      </w:r>
      <w:r w:rsidRPr="005D6981">
        <w:rPr>
          <w:color w:val="auto"/>
          <w:lang w:eastAsia="en-AU"/>
        </w:rPr>
        <w:t xml:space="preserve"> </w:t>
      </w:r>
      <w:r>
        <w:rPr>
          <w:color w:val="auto"/>
          <w:lang w:eastAsia="en-AU"/>
        </w:rPr>
        <w:t xml:space="preserve">                   </w:t>
      </w:r>
      <w:r w:rsidRPr="005D6981">
        <w:rPr>
          <w:color w:val="auto"/>
          <w:lang w:eastAsia="en-AU"/>
        </w:rPr>
        <w:t>this.tournament);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r w:rsidRPr="005D6981">
        <w:rPr>
          <w:color w:val="auto"/>
          <w:lang w:eastAsia="en-AU"/>
        </w:rPr>
        <w:t>user.clickHandler();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lastRenderedPageBreak/>
        <w:t>var user = {</w:t>
      </w:r>
      <w:r>
        <w:rPr>
          <w:lang w:eastAsia="en-AU"/>
        </w:rPr>
        <w:br/>
      </w:r>
      <w:r w:rsidRPr="005D6981">
        <w:rPr>
          <w:lang w:eastAsia="en-AU"/>
        </w:rPr>
        <w:t xml:space="preserve">    tournament:"The Masters",</w:t>
      </w:r>
      <w:r>
        <w:rPr>
          <w:lang w:eastAsia="en-AU"/>
        </w:rPr>
        <w:br/>
      </w:r>
      <w:r w:rsidRPr="005D6981">
        <w:rPr>
          <w:lang w:eastAsia="en-AU"/>
        </w:rPr>
        <w:t xml:space="preserve">    data      :[ {name:"T. Woods", age:37},</w:t>
      </w:r>
      <w:r>
        <w:rPr>
          <w:lang w:eastAsia="en-AU"/>
        </w:rPr>
        <w:br/>
        <w:t xml:space="preserve">             </w:t>
      </w:r>
      <w:r w:rsidRPr="005D6981">
        <w:rPr>
          <w:lang w:eastAsia="en-AU"/>
        </w:rPr>
        <w:t xml:space="preserve">    {name:"P. Mickelson", age:43} ]   ,</w:t>
      </w:r>
    </w:p>
    <w:p w14:paraId="373C2596" w14:textId="77777777" w:rsidR="005D6981" w:rsidRPr="005D6981" w:rsidRDefault="005D6981" w:rsidP="005D6981">
      <w:pPr>
        <w:pStyle w:val="Code"/>
        <w:rPr>
          <w:lang w:eastAsia="en-AU"/>
        </w:rPr>
      </w:pPr>
      <w:r w:rsidRPr="005D6981">
        <w:rPr>
          <w:lang w:eastAsia="en-AU"/>
        </w:rPr>
        <w:t xml:space="preserve">    clickHandler:function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var theUserObj = this;</w:t>
      </w:r>
      <w:r>
        <w:rPr>
          <w:lang w:eastAsia="en-AU"/>
        </w:rPr>
        <w:br/>
        <w:t xml:space="preserve">        </w:t>
      </w:r>
      <w:r w:rsidRPr="005D6981">
        <w:rPr>
          <w:lang w:eastAsia="en-AU"/>
        </w:rPr>
        <w:t>this.data.forEach(function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r w:rsidRPr="005D6981">
        <w:rPr>
          <w:color w:val="0000CC"/>
          <w:lang w:eastAsia="en-AU"/>
        </w:rPr>
        <w:t>theUserObj.tournament</w:t>
      </w:r>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showCounter:function (event) {</w:t>
      </w:r>
      <w:r>
        <w:rPr>
          <w:lang w:eastAsia="en-AU"/>
        </w:rPr>
        <w:br/>
      </w:r>
      <w:r w:rsidRPr="00861F5D">
        <w:rPr>
          <w:lang w:eastAsia="en-AU"/>
        </w:rPr>
        <w:t xml:space="preserve">        console.log (`Current Counter is: ${this.count}`);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user.showData to a variable - </w:t>
      </w:r>
      <w:r>
        <w:rPr>
          <w:lang w:eastAsia="en-AU"/>
        </w:rPr>
        <w:br/>
        <w:t xml:space="preserve">// </w:t>
      </w:r>
      <w:r w:rsidRPr="00861F5D">
        <w:rPr>
          <w:lang w:eastAsia="en-AU"/>
        </w:rPr>
        <w:t>will cause the 'this' to be undefined in showUserCounter:</w:t>
      </w:r>
    </w:p>
    <w:p w14:paraId="1B72EEF1" w14:textId="6956EB43" w:rsidR="00861F5D" w:rsidRPr="00861F5D" w:rsidRDefault="00861F5D" w:rsidP="00861F5D">
      <w:pPr>
        <w:pStyle w:val="Code"/>
        <w:rPr>
          <w:lang w:eastAsia="en-AU"/>
        </w:rPr>
      </w:pPr>
      <w:r w:rsidRPr="00861F5D">
        <w:rPr>
          <w:lang w:eastAsia="en-AU"/>
        </w:rPr>
        <w:t>var showUserCounter = information.showCounter;</w:t>
      </w:r>
      <w:r>
        <w:rPr>
          <w:lang w:eastAsia="en-AU"/>
        </w:rPr>
        <w:br/>
      </w:r>
      <w:r w:rsidRPr="00861F5D">
        <w:rPr>
          <w:lang w:eastAsia="en-AU"/>
        </w:rPr>
        <w:t xml:space="preserve">showUserCounter();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var fixedUserCounter = information.showCounter.</w:t>
      </w:r>
      <w:r w:rsidRPr="00861F5D">
        <w:rPr>
          <w:b/>
          <w:bCs/>
          <w:color w:val="0000CC"/>
          <w:lang w:eastAsia="en-AU"/>
        </w:rPr>
        <w:t>bind(information)</w:t>
      </w:r>
      <w:r w:rsidRPr="00861F5D">
        <w:rPr>
          <w:lang w:eastAsia="en-AU"/>
        </w:rPr>
        <w:t>;</w:t>
      </w:r>
    </w:p>
    <w:p w14:paraId="1F334AAC" w14:textId="77777777" w:rsidR="00861F5D" w:rsidRPr="00861F5D" w:rsidRDefault="00861F5D" w:rsidP="00861F5D">
      <w:pPr>
        <w:pStyle w:val="Code"/>
        <w:rPr>
          <w:lang w:eastAsia="en-AU"/>
        </w:rPr>
      </w:pPr>
      <w:r w:rsidRPr="00861F5D">
        <w:rPr>
          <w:lang w:eastAsia="en-AU"/>
        </w:rPr>
        <w:t>fixedUserCounter();</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6"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r w:rsidRPr="006E3821">
        <w:rPr>
          <w:lang w:eastAsia="en-AU"/>
        </w:rPr>
        <w:t>distance(a, b) {</w:t>
      </w:r>
      <w:r>
        <w:rPr>
          <w:lang w:eastAsia="en-AU"/>
        </w:rPr>
        <w:br/>
      </w:r>
      <w:r w:rsidRPr="006E3821">
        <w:rPr>
          <w:lang w:eastAsia="en-AU"/>
        </w:rPr>
        <w:t xml:space="preserve">    const dx = a.x - b.x;</w:t>
      </w:r>
      <w:r>
        <w:rPr>
          <w:lang w:eastAsia="en-AU"/>
        </w:rPr>
        <w:br/>
      </w:r>
      <w:r w:rsidRPr="006E3821">
        <w:rPr>
          <w:lang w:eastAsia="en-AU"/>
        </w:rPr>
        <w:t xml:space="preserve">    const dy = a.y - b.y;</w:t>
      </w:r>
      <w:r>
        <w:rPr>
          <w:lang w:eastAsia="en-AU"/>
        </w:rPr>
        <w:br/>
      </w:r>
      <w:r w:rsidRPr="006E3821">
        <w:rPr>
          <w:lang w:eastAsia="en-AU"/>
        </w:rPr>
        <w:t xml:space="preserve">    return Math.hypot(dx, dy);</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r>
      <w:r>
        <w:lastRenderedPageBreak/>
        <w:t>    this.</w:t>
      </w:r>
      <w:r w:rsidRPr="00A911FA">
        <w:rPr>
          <w:b/>
          <w:bCs/>
          <w:color w:val="0000CC"/>
        </w:rPr>
        <w:t>_</w:t>
      </w:r>
      <w:r>
        <w:t>author = author;</w:t>
      </w:r>
      <w:r>
        <w:br/>
        <w:t>  }</w:t>
      </w:r>
      <w:r>
        <w:br/>
        <w:t>  // getter</w:t>
      </w:r>
      <w:r>
        <w:br/>
        <w:t>  </w:t>
      </w:r>
      <w:r w:rsidRPr="00A911FA">
        <w:rPr>
          <w:b/>
          <w:bCs/>
        </w:rPr>
        <w:t>get writer</w:t>
      </w:r>
      <w:r>
        <w:t>(){</w:t>
      </w:r>
      <w:r>
        <w:br/>
        <w:t>    return this._author;</w:t>
      </w:r>
      <w:r>
        <w:br/>
        <w:t>  }</w:t>
      </w:r>
      <w:r>
        <w:br/>
        <w:t>  // setter</w:t>
      </w:r>
      <w:r>
        <w:br/>
        <w:t>  </w:t>
      </w:r>
      <w:r w:rsidRPr="00A911FA">
        <w:rPr>
          <w:b/>
          <w:bCs/>
        </w:rPr>
        <w:t>set writer</w:t>
      </w:r>
      <w:r>
        <w:t>(updatedAuthor){</w:t>
      </w:r>
      <w:r>
        <w:br/>
        <w:t>    this._author = updatedAuthor;</w:t>
      </w:r>
      <w:r>
        <w:br/>
        <w:t>  }</w:t>
      </w:r>
      <w:r>
        <w:br/>
        <w:t>}</w:t>
      </w:r>
      <w:r>
        <w:br/>
        <w:t>const lol = new Book('anonymous');</w:t>
      </w:r>
      <w:r>
        <w:br/>
        <w:t>console.log(lol.writer);  // anonymous</w:t>
      </w:r>
      <w:r>
        <w:br/>
        <w:t>lol.</w:t>
      </w:r>
      <w:r w:rsidRPr="00A911FA">
        <w:rPr>
          <w:b/>
          <w:bCs/>
        </w:rPr>
        <w:t>writer</w:t>
      </w:r>
      <w:r>
        <w:t xml:space="preserve"> = 'wut';</w:t>
      </w:r>
      <w:r>
        <w:br/>
        <w:t>console.log(lol.writer);  // wut</w:t>
      </w:r>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var ourVariable;</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r w:rsidRPr="003E3133">
        <w:rPr>
          <w:rStyle w:val="CodeChar"/>
        </w:rPr>
        <w:t>NaN</w:t>
      </w:r>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&lt;val&gt;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if you define an array or object as const, you will still be able tot change it’s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r w:rsidRPr="00E578D6">
        <w:rPr>
          <w:b/>
          <w:bCs/>
          <w:color w:val="0000CC"/>
        </w:rPr>
        <w:t>Object.freeze(obj)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r>
        <w:t>myFunc(7);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Function myFunc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7BDB2018" w:rsidR="00B877AF" w:rsidRPr="00B877AF" w:rsidRDefault="00B877AF" w:rsidP="00B877AF">
      <w:pPr>
        <w:pStyle w:val="Body"/>
        <w:ind w:left="1440"/>
      </w:pPr>
      <w:r>
        <w:tab/>
        <w:t>Statements return ‘</w:t>
      </w:r>
      <w:r w:rsidRPr="00B877AF">
        <w:rPr>
          <w:b/>
          <w:bCs/>
        </w:rPr>
        <w:t>undefined’</w:t>
      </w:r>
    </w:p>
    <w:p w14:paraId="4EE492F2" w14:textId="443E01DF" w:rsidR="00FD001C" w:rsidRDefault="00FD001C" w:rsidP="00B375C7">
      <w:pPr>
        <w:pStyle w:val="Heading1"/>
      </w:pPr>
      <w:r>
        <w:lastRenderedPageBreak/>
        <w:t>Functions</w:t>
      </w: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r w:rsidR="000A6A9F" w:rsidRPr="003B184F">
        <w:rPr>
          <w:b/>
          <w:bCs/>
        </w:rPr>
        <w:t>funcName</w:t>
      </w:r>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r w:rsidRPr="003B184F">
        <w:rPr>
          <w:b/>
          <w:bCs/>
        </w:rPr>
        <w:t>funcName = function</w:t>
      </w:r>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r w:rsidR="003A4119">
        <w:rPr>
          <w:lang w:bidi="ar-SA"/>
        </w:rPr>
        <w:t xml:space="preserve">define the default argument every time the function is called and </w:t>
      </w:r>
    </w:p>
    <w:p w14:paraId="4E3AB0DB" w14:textId="44221B41" w:rsidR="003A4119" w:rsidRDefault="003A4119" w:rsidP="00A9085B">
      <w:pPr>
        <w:pStyle w:val="Heading5"/>
      </w:pPr>
      <w:r>
        <w:t>The Rest Operator (args)</w:t>
      </w:r>
    </w:p>
    <w:p w14:paraId="4EA3D6A7" w14:textId="77777777" w:rsidR="003A4119" w:rsidRDefault="003A4119" w:rsidP="003A4119">
      <w:pPr>
        <w:pStyle w:val="Body"/>
        <w:ind w:left="1440"/>
        <w:rPr>
          <w:lang w:bidi="ar-SA"/>
        </w:rPr>
      </w:pPr>
      <w:r>
        <w:rPr>
          <w:lang w:bidi="ar-SA"/>
        </w:rPr>
        <w:t>…args – can accept a variable number of arguments:</w:t>
      </w:r>
    </w:p>
    <w:p w14:paraId="6B7C5C69" w14:textId="632B04C7" w:rsidR="003A4119" w:rsidRDefault="003A4119" w:rsidP="003A4119">
      <w:pPr>
        <w:pStyle w:val="Body"/>
        <w:ind w:left="2160"/>
        <w:rPr>
          <w:rStyle w:val="CodeChar"/>
        </w:rPr>
      </w:pPr>
      <w:r w:rsidRPr="003A4119">
        <w:rPr>
          <w:rStyle w:val="CodeChar"/>
        </w:rPr>
        <w:t>function howMany(...args) {</w:t>
      </w:r>
      <w:r w:rsidRPr="003A4119">
        <w:rPr>
          <w:rStyle w:val="CodeChar"/>
        </w:rPr>
        <w:br/>
        <w:t>  return "You have passed " + args.length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function someFunction(arg) {</w:t>
      </w:r>
      <w:r>
        <w:rPr>
          <w:lang w:bidi="ar-SA"/>
        </w:rPr>
        <w:br/>
        <w:t xml:space="preserve">    if( </w:t>
      </w:r>
      <w:r w:rsidRPr="00812CA4">
        <w:rPr>
          <w:b/>
          <w:bCs/>
          <w:lang w:bidi="ar-SA"/>
        </w:rPr>
        <w:t>someFunction.staticCounter</w:t>
      </w:r>
      <w:r>
        <w:rPr>
          <w:lang w:bidi="ar-SA"/>
        </w:rPr>
        <w:t xml:space="preserve"> == undefined) {</w:t>
      </w:r>
      <w:r>
        <w:rPr>
          <w:lang w:bidi="ar-SA"/>
        </w:rPr>
        <w:br/>
        <w:t xml:space="preserve">        someFunction.staticCounter = 0;</w:t>
      </w:r>
      <w:r>
        <w:rPr>
          <w:lang w:bidi="ar-SA"/>
        </w:rPr>
        <w:br/>
        <w:t xml:space="preserve">    }</w:t>
      </w:r>
      <w:r>
        <w:rPr>
          <w:lang w:bidi="ar-SA"/>
        </w:rPr>
        <w:br/>
        <w:t xml:space="preserve">    else {</w:t>
      </w:r>
      <w:r>
        <w:rPr>
          <w:lang w:bidi="ar-SA"/>
        </w:rPr>
        <w:br/>
        <w:t xml:space="preserve">        someFunction.staticCounter++;</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function sum(x,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r w:rsidRPr="0014649C">
        <w:rPr>
          <w:lang w:bidi="ar-SA"/>
        </w:rPr>
        <w:t>console.log(sum(...numbers));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r>
        <w:lastRenderedPageBreak/>
        <w:t>Destructuring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var x = voxel.x; // x = 3.6</w:t>
      </w:r>
      <w:r w:rsidRPr="004B0771">
        <w:rPr>
          <w:lang w:eastAsia="en-AU"/>
        </w:rPr>
        <w:br/>
        <w:t>var y = voxel.y; // y = 7.4</w:t>
      </w:r>
      <w:r w:rsidRPr="004B0771">
        <w:rPr>
          <w:lang w:eastAsia="en-AU"/>
        </w:rPr>
        <w:br/>
        <w:t>var z = voxel.z;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Here's the same assignment statement with ES6 destructuring syntax:</w:t>
      </w:r>
    </w:p>
    <w:p w14:paraId="5CD1DD05" w14:textId="77777777" w:rsidR="004B0771" w:rsidRPr="004B0771" w:rsidRDefault="004B0771" w:rsidP="004B0771">
      <w:pPr>
        <w:pStyle w:val="Code"/>
        <w:ind w:firstLine="720"/>
        <w:rPr>
          <w:lang w:eastAsia="en-AU"/>
        </w:rPr>
      </w:pPr>
      <w:r w:rsidRPr="004B0771">
        <w:rPr>
          <w:lang w:eastAsia="en-AU"/>
        </w:rPr>
        <w:t>const { x,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r w:rsidRPr="004B0771">
        <w:rPr>
          <w:rFonts w:ascii="Courier New" w:hAnsi="Courier New" w:cs="Courier New"/>
          <w:szCs w:val="20"/>
          <w:lang w:val="en-AU" w:eastAsia="en-AU"/>
        </w:rPr>
        <w:t>voxel.x</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r w:rsidRPr="004B0771">
        <w:rPr>
          <w:rFonts w:ascii="Courier New" w:hAnsi="Courier New" w:cs="Courier New"/>
          <w:szCs w:val="20"/>
          <w:lang w:val="en-AU" w:eastAsia="en-AU"/>
        </w:rPr>
        <w:t>voxel.y</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r w:rsidRPr="004B0771">
        <w:rPr>
          <w:rFonts w:ascii="Courier New" w:hAnsi="Courier New" w:cs="Courier New"/>
          <w:szCs w:val="20"/>
          <w:lang w:val="en-AU" w:eastAsia="en-AU"/>
        </w:rPr>
        <w:t>voxel.z</w:t>
      </w:r>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const { x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fullname,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Nested Object Des</w:t>
      </w:r>
      <w:r>
        <w:rPr>
          <w:b/>
          <w:bCs/>
          <w:lang w:eastAsia="en-AU"/>
        </w:rPr>
        <w:t>tr</w:t>
      </w:r>
      <w:r w:rsidRPr="007B5BCA">
        <w:rPr>
          <w:b/>
          <w:bCs/>
          <w:lang w:eastAsia="en-AU"/>
        </w:rPr>
        <w:t>ucturing</w:t>
      </w:r>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english: 63</w:t>
      </w:r>
      <w:r>
        <w:rPr>
          <w:lang w:eastAsia="en-AU"/>
        </w:rPr>
        <w:br/>
      </w:r>
      <w:r w:rsidRPr="007B5BCA">
        <w:rPr>
          <w:lang w:eastAsia="en-AU"/>
        </w:rPr>
        <w:t xml:space="preserve">    }</w:t>
      </w:r>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const { name,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r w:rsidR="00AB5164" w:rsidRPr="00AB5164">
        <w:rPr>
          <w:b/>
          <w:bCs/>
          <w:lang w:eastAsia="en-AU"/>
        </w:rPr>
        <w:t>Destructuring</w:t>
      </w:r>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const rgb = [255, 200, 0];</w:t>
      </w:r>
    </w:p>
    <w:p w14:paraId="62B91EA4" w14:textId="34EB7109" w:rsidR="00AB5164" w:rsidRDefault="00AB5164" w:rsidP="00AB5164">
      <w:pPr>
        <w:pStyle w:val="Code"/>
        <w:ind w:left="1418"/>
        <w:rPr>
          <w:lang w:bidi="ar-SA"/>
        </w:rPr>
      </w:pPr>
      <w:r w:rsidRPr="00AB5164">
        <w:rPr>
          <w:lang w:bidi="ar-SA"/>
        </w:rPr>
        <w:t>// Array Destructuring</w:t>
      </w:r>
      <w:r>
        <w:rPr>
          <w:lang w:bidi="ar-SA"/>
        </w:rPr>
        <w:br/>
      </w:r>
      <w:r w:rsidRPr="00AB5164">
        <w:rPr>
          <w:lang w:bidi="ar-SA"/>
        </w:rPr>
        <w:t>const [red, green, blue] = rgb;</w:t>
      </w:r>
    </w:p>
    <w:p w14:paraId="475C2B34" w14:textId="0E4E0F11" w:rsidR="001829A4" w:rsidRDefault="001829A4" w:rsidP="00AB5164">
      <w:pPr>
        <w:pStyle w:val="Code"/>
        <w:ind w:left="1418"/>
        <w:rPr>
          <w:lang w:bidi="ar-SA"/>
        </w:rPr>
      </w:pPr>
      <w:r>
        <w:rPr>
          <w:lang w:bidi="ar-SA"/>
        </w:rPr>
        <w:t xml:space="preserve">// Array Destructuring assignment – </w:t>
      </w:r>
      <w:r>
        <w:rPr>
          <w:lang w:bidi="ar-SA"/>
        </w:rPr>
        <w:br/>
        <w:t>//doesn’t require the parentheses:</w:t>
      </w:r>
      <w:r>
        <w:rPr>
          <w:lang w:bidi="ar-SA"/>
        </w:rPr>
        <w:br/>
        <w:t>[red, green] = rgb;</w:t>
      </w:r>
      <w:r>
        <w:rPr>
          <w:lang w:bidi="ar-SA"/>
        </w:rPr>
        <w:br/>
      </w:r>
      <w:r>
        <w:rPr>
          <w:lang w:bidi="ar-SA"/>
        </w:rPr>
        <w:br/>
      </w:r>
      <w:r>
        <w:rPr>
          <w:lang w:bidi="ar-SA"/>
        </w:rPr>
        <w:lastRenderedPageBreak/>
        <w:t>// Skip the first two items:</w:t>
      </w:r>
      <w:r>
        <w:rPr>
          <w:lang w:bidi="ar-SA"/>
        </w:rPr>
        <w:br/>
        <w:t>[,,blue] = rgb;</w:t>
      </w:r>
    </w:p>
    <w:p w14:paraId="63A4C814" w14:textId="3860BFDF" w:rsidR="006D78FF" w:rsidRDefault="006D78FF" w:rsidP="006D78FF">
      <w:pPr>
        <w:pStyle w:val="Body"/>
        <w:rPr>
          <w:b/>
          <w:bCs/>
          <w:lang w:bidi="ar-SA"/>
        </w:rPr>
      </w:pPr>
      <w:r w:rsidRPr="006D78FF">
        <w:rPr>
          <w:b/>
          <w:bCs/>
          <w:lang w:bidi="ar-SA"/>
        </w:rPr>
        <w:t>Nested Array Destructuring:</w:t>
      </w:r>
    </w:p>
    <w:p w14:paraId="723B5EAE" w14:textId="77777777" w:rsidR="006D78FF" w:rsidRPr="006D78FF" w:rsidRDefault="006D78FF" w:rsidP="006D78FF">
      <w:pPr>
        <w:pStyle w:val="Code"/>
        <w:ind w:left="1440"/>
        <w:rPr>
          <w:lang w:bidi="ar-SA"/>
        </w:rPr>
      </w:pPr>
      <w:r w:rsidRPr="006D78FF">
        <w:rPr>
          <w:lang w:bidi="ar-SA"/>
        </w:rPr>
        <w:t>const color = ['#FF00FF', [255, 0, 255], 'rgb(255, 0, 255)'];</w:t>
      </w:r>
    </w:p>
    <w:p w14:paraId="5542F331" w14:textId="03A06431" w:rsidR="006D78FF" w:rsidRPr="006D78FF" w:rsidRDefault="006D78FF" w:rsidP="006D78FF">
      <w:pPr>
        <w:pStyle w:val="Code"/>
        <w:ind w:left="1440"/>
        <w:rPr>
          <w:lang w:bidi="ar-SA"/>
        </w:rPr>
      </w:pPr>
      <w:r w:rsidRPr="006D78FF">
        <w:rPr>
          <w:lang w:bidi="ar-SA"/>
        </w:rPr>
        <w:t>// Use nested destructuring to assign red, green and blue</w:t>
      </w:r>
      <w:r>
        <w:rPr>
          <w:lang w:bidi="ar-SA"/>
        </w:rPr>
        <w:br/>
      </w:r>
      <w:r w:rsidRPr="006D78FF">
        <w:rPr>
          <w:lang w:bidi="ar-SA"/>
        </w:rPr>
        <w:t>const [hex, [red, green, blue]] = color;</w:t>
      </w:r>
    </w:p>
    <w:p w14:paraId="72AD9318" w14:textId="1D76B4B8" w:rsidR="006D78FF" w:rsidRPr="006D78FF" w:rsidRDefault="006D78FF" w:rsidP="006D78FF">
      <w:pPr>
        <w:pStyle w:val="Code"/>
        <w:ind w:left="1440"/>
        <w:rPr>
          <w:lang w:bidi="ar-SA"/>
        </w:rPr>
      </w:pPr>
      <w:r w:rsidRPr="006D78FF">
        <w:rPr>
          <w:lang w:bidi="ar-SA"/>
        </w:rPr>
        <w:t>console.log(hex,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Assign the remaining items to otherColors variable</w:t>
      </w:r>
      <w:r>
        <w:br/>
        <w:t>// using the spread operator(...)</w:t>
      </w:r>
    </w:p>
    <w:p w14:paraId="1080B257" w14:textId="77777777" w:rsidR="00B55BAF" w:rsidRDefault="00B55BAF" w:rsidP="00B55BAF">
      <w:pPr>
        <w:pStyle w:val="Code"/>
        <w:ind w:left="1440"/>
      </w:pPr>
      <w:r>
        <w:t xml:space="preserve">const [red,, yellow, </w:t>
      </w:r>
      <w:r w:rsidRPr="00B55BAF">
        <w:rPr>
          <w:b/>
          <w:bCs/>
        </w:rPr>
        <w:t>...otherColors</w:t>
      </w:r>
      <w:r>
        <w:t>] = rainbow;</w:t>
      </w:r>
    </w:p>
    <w:p w14:paraId="78F15974" w14:textId="1A14BF21" w:rsidR="00B55BAF" w:rsidRDefault="00B55BAF" w:rsidP="00B55BAF">
      <w:pPr>
        <w:pStyle w:val="Code"/>
        <w:ind w:left="1440"/>
      </w:pPr>
      <w:r>
        <w:t>console.log(otherColors);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r>
        <w:rPr>
          <w:rStyle w:val="pl-c1"/>
        </w:rPr>
        <w:t>rainbowClone</w:t>
      </w:r>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r>
        <w:br/>
      </w:r>
      <w:r w:rsidRPr="00B752C2">
        <w:t>}</w:t>
      </w:r>
    </w:p>
    <w:p w14:paraId="179A939F" w14:textId="59CEFE25" w:rsidR="00B752C2" w:rsidRPr="00B752C2" w:rsidRDefault="00B752C2" w:rsidP="00B752C2">
      <w:pPr>
        <w:pStyle w:val="Code"/>
        <w:ind w:left="1418"/>
      </w:pPr>
      <w:r w:rsidRPr="00B752C2">
        <w:t>// Observe how mix of object and array destructuring is being used here</w:t>
      </w:r>
      <w:r>
        <w:br/>
      </w:r>
      <w:r w:rsidRPr="00B752C2">
        <w:t>// We are assigning 5 variables: name, country, city, lat, lng</w:t>
      </w:r>
    </w:p>
    <w:p w14:paraId="201E06F7" w14:textId="77777777" w:rsidR="00B752C2" w:rsidRPr="00B752C2" w:rsidRDefault="00B752C2" w:rsidP="00B752C2">
      <w:pPr>
        <w:pStyle w:val="Code"/>
        <w:ind w:left="1418"/>
      </w:pPr>
      <w:r w:rsidRPr="00B752C2">
        <w:t>const {name, location: {country, city, coordinates: [lat, lng]}} = person;</w:t>
      </w:r>
    </w:p>
    <w:p w14:paraId="3F05C4F6" w14:textId="53D522A0" w:rsidR="00B752C2" w:rsidRDefault="00B752C2" w:rsidP="00B752C2">
      <w:pPr>
        <w:pStyle w:val="Code"/>
        <w:ind w:left="1418"/>
      </w:pPr>
      <w:r w:rsidRPr="00B752C2">
        <w:t>console.log(`I am ${name} from ${city}, ${country}. Latitude(${lat}), Longitude(${lng})`);</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t>}</w:t>
      </w:r>
      <w:r w:rsidRPr="00F16480">
        <w:rPr>
          <w:rStyle w:val="CodeChar"/>
          <w:b/>
          <w:bCs/>
          <w:color w:val="0000CC"/>
        </w:rPr>
        <w:t>)</w:t>
      </w:r>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lastRenderedPageBreak/>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For example, an earlier challenge defined two mixins:</w:t>
      </w:r>
    </w:p>
    <w:p w14:paraId="3B7B2F79" w14:textId="77777777" w:rsidR="003479EC" w:rsidRPr="003479EC" w:rsidRDefault="003479EC" w:rsidP="003479EC">
      <w:pPr>
        <w:pStyle w:val="Code"/>
        <w:ind w:left="2160"/>
        <w:rPr>
          <w:lang w:eastAsia="en-AU"/>
        </w:rPr>
      </w:pPr>
      <w:r w:rsidRPr="003479EC">
        <w:rPr>
          <w:lang w:eastAsia="en-AU"/>
        </w:rPr>
        <w:t>function glideMixin(obj) {</w:t>
      </w:r>
      <w:r w:rsidRPr="003479EC">
        <w:rPr>
          <w:lang w:eastAsia="en-AU"/>
        </w:rPr>
        <w:br/>
        <w:t>  obj.glide = function()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function flyMixin(obj) {</w:t>
      </w:r>
      <w:r w:rsidRPr="003479EC">
        <w:rPr>
          <w:lang w:eastAsia="en-AU"/>
        </w:rPr>
        <w:br/>
        <w:t>  obj.fly = function() {</w:t>
      </w:r>
      <w:r w:rsidRPr="003479EC">
        <w:rPr>
          <w:lang w:eastAsia="en-AU"/>
        </w:rPr>
        <w:br/>
        <w:t>    console.log("Flying, wooosh!");</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r w:rsidRPr="003479EC">
        <w:rPr>
          <w:rFonts w:ascii="Courier New" w:hAnsi="Courier New" w:cs="Courier New"/>
          <w:szCs w:val="20"/>
          <w:lang w:val="en-AU" w:eastAsia="en-AU"/>
        </w:rPr>
        <w:t>mixins</w:t>
      </w:r>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let motionModule = (function () {</w:t>
      </w:r>
      <w:r w:rsidRPr="003479EC">
        <w:rPr>
          <w:lang w:eastAsia="en-AU"/>
        </w:rPr>
        <w:br/>
        <w:t>  return {</w:t>
      </w:r>
      <w:r w:rsidRPr="003479EC">
        <w:rPr>
          <w:lang w:eastAsia="en-AU"/>
        </w:rPr>
        <w:br/>
        <w:t>    glideMixin: function (obj) {</w:t>
      </w:r>
      <w:r w:rsidRPr="003479EC">
        <w:rPr>
          <w:lang w:eastAsia="en-AU"/>
        </w:rPr>
        <w:br/>
        <w:t>      obj.glide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flyMixin: function(obj) {</w:t>
      </w:r>
      <w:r w:rsidRPr="003479EC">
        <w:rPr>
          <w:lang w:eastAsia="en-AU"/>
        </w:rPr>
        <w:br/>
        <w:t>      obj.fly = function() {</w:t>
      </w:r>
      <w:r w:rsidRPr="003479EC">
        <w:rPr>
          <w:lang w:eastAsia="en-AU"/>
        </w:rPr>
        <w:br/>
        <w:t>        console.log("Flying, wooosh!");</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r w:rsidRPr="003479EC">
        <w:rPr>
          <w:rFonts w:ascii="Courier New" w:hAnsi="Courier New" w:cs="Courier New"/>
          <w:szCs w:val="20"/>
          <w:lang w:val="en-AU" w:eastAsia="en-AU"/>
        </w:rPr>
        <w:t>motionModule</w:t>
      </w:r>
      <w:r w:rsidRPr="003479EC">
        <w:rPr>
          <w:lang w:val="en-AU" w:eastAsia="en-AU"/>
        </w:rPr>
        <w:t xml:space="preserve">. This returned object contains all of the </w:t>
      </w:r>
      <w:r w:rsidRPr="003479EC">
        <w:rPr>
          <w:rFonts w:ascii="Courier New" w:hAnsi="Courier New" w:cs="Courier New"/>
          <w:szCs w:val="20"/>
          <w:lang w:val="en-AU" w:eastAsia="en-AU"/>
        </w:rPr>
        <w:t>mixin</w:t>
      </w:r>
      <w:r w:rsidRPr="003479EC">
        <w:rPr>
          <w:lang w:val="en-AU" w:eastAsia="en-AU"/>
        </w:rPr>
        <w:t xml:space="preserve"> behaviors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behaviors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r w:rsidRPr="003479EC">
        <w:rPr>
          <w:lang w:eastAsia="en-AU"/>
        </w:rPr>
        <w:t>motionModule.glideMixin(duck);</w:t>
      </w:r>
      <w:r w:rsidRPr="003479EC">
        <w:rPr>
          <w:lang w:eastAsia="en-AU"/>
        </w:rPr>
        <w:br/>
        <w:t>duck.glide();</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t>Common Functions</w:t>
      </w:r>
    </w:p>
    <w:p w14:paraId="7D67BE1C" w14:textId="11CC4A57" w:rsidR="00094F32" w:rsidRDefault="00094F32" w:rsidP="00094F32">
      <w:pPr>
        <w:pStyle w:val="Body"/>
        <w:numPr>
          <w:ilvl w:val="0"/>
          <w:numId w:val="35"/>
        </w:numPr>
      </w:pPr>
      <w:r>
        <w:t>typeof</w:t>
      </w:r>
    </w:p>
    <w:p w14:paraId="36195C21" w14:textId="122E8AF5" w:rsidR="00094F32" w:rsidRDefault="00661B0D" w:rsidP="00094F32">
      <w:pPr>
        <w:pStyle w:val="Body"/>
        <w:numPr>
          <w:ilvl w:val="0"/>
          <w:numId w:val="35"/>
        </w:numPr>
      </w:pPr>
      <w:r>
        <w:t xml:space="preserve">Math.random() – return </w:t>
      </w:r>
      <w:r w:rsidR="00DE3818">
        <w:t>0&lt;=rand&lt;1;</w:t>
      </w:r>
    </w:p>
    <w:p w14:paraId="1E95A49C" w14:textId="7161B8BD" w:rsidR="00DE3818" w:rsidRDefault="00DE3818" w:rsidP="00094F32">
      <w:pPr>
        <w:pStyle w:val="Body"/>
        <w:numPr>
          <w:ilvl w:val="0"/>
          <w:numId w:val="35"/>
        </w:numPr>
      </w:pPr>
      <w:r>
        <w:lastRenderedPageBreak/>
        <w:t>Math.floor() – round the number down to its nearest whole number</w:t>
      </w:r>
    </w:p>
    <w:p w14:paraId="4CF9126F" w14:textId="199C8741" w:rsidR="0036631F" w:rsidRDefault="0036631F" w:rsidP="00094F32">
      <w:pPr>
        <w:pStyle w:val="Body"/>
        <w:numPr>
          <w:ilvl w:val="0"/>
          <w:numId w:val="35"/>
        </w:numPr>
      </w:pPr>
      <w:r>
        <w:t>parseInt(&lt;string&gt;,&lt;radix&gt;) – convert the string to an int, or return NaN. Radix is the base 2-36.</w:t>
      </w:r>
    </w:p>
    <w:p w14:paraId="2F7C62C4" w14:textId="72CC47BB" w:rsidR="00965845" w:rsidRDefault="00965845" w:rsidP="00965845">
      <w:pPr>
        <w:pStyle w:val="Body"/>
        <w:numPr>
          <w:ilvl w:val="0"/>
          <w:numId w:val="35"/>
        </w:numPr>
      </w:pPr>
      <w:r w:rsidRPr="00521C53">
        <w:t>console.log(</w:t>
      </w:r>
      <w:r>
        <w:t>&lt;text&gt;</w:t>
      </w:r>
      <w:r w:rsidRPr="00521C53">
        <w:t>);</w:t>
      </w:r>
      <w:r>
        <w:t xml:space="preserve">  </w:t>
      </w:r>
      <w:r>
        <w:tab/>
        <w:t>-  print debug information</w:t>
      </w:r>
    </w:p>
    <w:p w14:paraId="21E8D868" w14:textId="7632BE0B" w:rsidR="00B15D17" w:rsidRDefault="00B15D17" w:rsidP="00965845">
      <w:pPr>
        <w:pStyle w:val="Body"/>
        <w:numPr>
          <w:ilvl w:val="0"/>
          <w:numId w:val="35"/>
        </w:numPr>
      </w:pPr>
      <w:r>
        <w:t>console.clear() – clear the console.</w:t>
      </w:r>
    </w:p>
    <w:p w14:paraId="51E5BBAA" w14:textId="77777777" w:rsidR="00965845" w:rsidRDefault="00965845" w:rsidP="00965845">
      <w:pPr>
        <w:pStyle w:val="Body"/>
        <w:numPr>
          <w:ilvl w:val="0"/>
          <w:numId w:val="35"/>
        </w:numPr>
      </w:pPr>
      <w:r>
        <w:t>&lt;string&gt;.replace(&lt;old_string&gt;,&lt;new_string&gt;)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const myFunc = function() {</w:t>
      </w:r>
      <w:r>
        <w:br/>
        <w:t>  const myVar = "value";</w:t>
      </w:r>
      <w:r>
        <w:br/>
        <w:t>  return myVar;</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const myFunc = (</w:t>
      </w:r>
      <w:r w:rsidR="00DD7A8C">
        <w:t>args</w:t>
      </w:r>
      <w:r>
        <w:t>) =&gt; {</w:t>
      </w:r>
      <w:r>
        <w:br/>
        <w:t>  const myVar = "value";</w:t>
      </w:r>
      <w:r>
        <w:br/>
        <w:t>  return myVar;</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const myFunc = (</w:t>
      </w:r>
      <w:r w:rsidR="00DD7A8C">
        <w:rPr>
          <w:lang w:eastAsia="en-AU"/>
        </w:rPr>
        <w:t>args</w:t>
      </w:r>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myFunc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t>function unCurried(x, y) {</w:t>
      </w:r>
      <w:r w:rsidRPr="00D52CBD">
        <w:rPr>
          <w:lang w:val="en-AU" w:eastAsia="en-AU"/>
        </w:rPr>
        <w:br/>
        <w:t>  return x + y;</w:t>
      </w:r>
      <w:r w:rsidRPr="00D52CBD">
        <w:rPr>
          <w:lang w:val="en-AU" w:eastAsia="en-AU"/>
        </w:rPr>
        <w:br/>
        <w:t>}</w:t>
      </w:r>
      <w:r w:rsidRPr="00D52CBD">
        <w:rPr>
          <w:lang w:val="en-AU" w:eastAsia="en-AU"/>
        </w:rPr>
        <w:br/>
      </w:r>
      <w:r w:rsidRPr="00D52CBD">
        <w:rPr>
          <w:lang w:val="en-AU" w:eastAsia="en-AU"/>
        </w:rPr>
        <w:br/>
        <w:t>//Curried function</w:t>
      </w:r>
      <w:r w:rsidRPr="00D52CBD">
        <w:rPr>
          <w:lang w:val="en-AU" w:eastAsia="en-AU"/>
        </w:rPr>
        <w:br/>
        <w:t>function curried(x) {</w:t>
      </w:r>
      <w:r w:rsidRPr="00D52CBD">
        <w:rPr>
          <w:lang w:val="en-AU" w:eastAsia="en-AU"/>
        </w:rPr>
        <w:br/>
        <w:t>  return function(y) {</w:t>
      </w:r>
      <w:r w:rsidRPr="00D52CBD">
        <w:rPr>
          <w:lang w:val="en-AU" w:eastAsia="en-AU"/>
        </w:rPr>
        <w:br/>
      </w:r>
      <w:r w:rsidRPr="00D52CBD">
        <w:rPr>
          <w:lang w:val="en-AU" w:eastAsia="en-AU"/>
        </w:rPr>
        <w:lastRenderedPageBreak/>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var funcForY = curried(1);</w:t>
      </w:r>
      <w:r w:rsidRPr="00D52CBD">
        <w:rPr>
          <w:lang w:val="en-AU" w:eastAsia="en-AU"/>
        </w:rPr>
        <w:br/>
        <w:t>console.log(funcForY(2));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t>function impartial(x, y, z) {</w:t>
      </w:r>
      <w:r w:rsidRPr="00D52CBD">
        <w:rPr>
          <w:lang w:val="en-AU" w:eastAsia="en-AU"/>
        </w:rPr>
        <w:br/>
        <w:t>  return x + y + z;</w:t>
      </w:r>
      <w:r w:rsidRPr="00D52CBD">
        <w:rPr>
          <w:lang w:val="en-AU" w:eastAsia="en-AU"/>
        </w:rPr>
        <w:br/>
        <w:t>}</w:t>
      </w:r>
      <w:r w:rsidRPr="00D52CBD">
        <w:rPr>
          <w:lang w:val="en-AU" w:eastAsia="en-AU"/>
        </w:rPr>
        <w:br/>
        <w:t>var partialFn = impartial.bind(this, 1, 2);</w:t>
      </w:r>
      <w:r w:rsidRPr="00D52CBD">
        <w:rPr>
          <w:lang w:val="en-AU" w:eastAsia="en-AU"/>
        </w:rPr>
        <w:br/>
        <w:t>partialFn(10);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let testStr = "freeCodeCamp";</w:t>
      </w:r>
      <w:r>
        <w:br/>
        <w:t>let testRegex = /Code/;</w:t>
      </w:r>
      <w:r>
        <w:br/>
        <w:t>testRegex.test(testStr);</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let ourStr = "Regular expressions";</w:t>
      </w:r>
      <w:r>
        <w:br/>
        <w:t>let ourRegex = /expressions/;</w:t>
      </w:r>
      <w:r>
        <w:br/>
        <w:t>ourStr.match(ourRegex);</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new RegExp(string, flags) where flags are g or i. For example:</w:t>
      </w:r>
      <w:r w:rsidR="00ED4A76">
        <w:br/>
      </w:r>
      <w:r w:rsidR="00ED4A76" w:rsidRPr="00ED4A76">
        <w:rPr>
          <w:rStyle w:val="CodeChar"/>
        </w:rPr>
        <w:t>myRegex = new RegExp('god', 'i');</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/i:</w:t>
      </w:r>
    </w:p>
    <w:p w14:paraId="02DD26FF" w14:textId="249ECB7E" w:rsidR="00EE012E" w:rsidRPr="00EE012E" w:rsidRDefault="00EE012E" w:rsidP="00EE012E">
      <w:pPr>
        <w:pStyle w:val="Body"/>
        <w:numPr>
          <w:ilvl w:val="1"/>
          <w:numId w:val="35"/>
        </w:numPr>
      </w:pPr>
      <w:r>
        <w:t>Ignore case in the regex:</w:t>
      </w:r>
      <w:r>
        <w:tab/>
      </w:r>
      <w:r>
        <w:tab/>
        <w:t>/regex/</w:t>
      </w:r>
      <w:r w:rsidRPr="00EE012E">
        <w:rPr>
          <w:b/>
          <w:bCs/>
          <w:color w:val="0000CC"/>
        </w:rPr>
        <w:t>i</w:t>
      </w:r>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Positive lookahead: (?=</w:t>
      </w:r>
      <w:r w:rsidRPr="00AC0952">
        <w:t>&lt;regexp&gt;</w:t>
      </w:r>
      <w:r>
        <w:rPr>
          <w:b/>
          <w:bCs/>
        </w:rPr>
        <w:t>)</w:t>
      </w:r>
      <w:r>
        <w:t xml:space="preserve"> – will match if found the &lt;regexp&gt;</w:t>
      </w:r>
    </w:p>
    <w:p w14:paraId="1BFF6698" w14:textId="0B4B2E87" w:rsidR="00AC0952" w:rsidRPr="00453577" w:rsidRDefault="00AC0952" w:rsidP="00AC0952">
      <w:pPr>
        <w:pStyle w:val="Body"/>
        <w:numPr>
          <w:ilvl w:val="1"/>
          <w:numId w:val="35"/>
        </w:numPr>
        <w:rPr>
          <w:b/>
          <w:bCs/>
        </w:rPr>
      </w:pPr>
      <w:r>
        <w:rPr>
          <w:b/>
          <w:bCs/>
        </w:rPr>
        <w:t>Negative lookahead (?!</w:t>
      </w:r>
      <w:r w:rsidRPr="00AC0952">
        <w:t>&lt;regexp&gt;</w:t>
      </w:r>
      <w:r>
        <w:rPr>
          <w:b/>
          <w:bCs/>
        </w:rPr>
        <w:t xml:space="preserve">) </w:t>
      </w:r>
      <w:r>
        <w:t>– will match if could not find the &lt;regexp&gt;</w:t>
      </w:r>
    </w:p>
    <w:p w14:paraId="5E44B9CC" w14:textId="7C66C8BE" w:rsidR="00453577" w:rsidRDefault="00453577" w:rsidP="00AC0952">
      <w:pPr>
        <w:pStyle w:val="Body"/>
        <w:numPr>
          <w:ilvl w:val="1"/>
          <w:numId w:val="35"/>
        </w:numPr>
      </w:pPr>
      <w:r w:rsidRPr="00453577">
        <w:t>Example: check that a password have between 3-6 characters and at least one number:</w:t>
      </w:r>
    </w:p>
    <w:p w14:paraId="0E30207B" w14:textId="66E2C151" w:rsidR="00453577" w:rsidRDefault="00453577" w:rsidP="00453577">
      <w:pPr>
        <w:pStyle w:val="Code"/>
        <w:ind w:left="2498"/>
      </w:pPr>
      <w:r>
        <w:t>let checkPass = /(?=\w{3,6})(?=\d)/;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$(window).bind('load', function() {</w:t>
      </w:r>
    </w:p>
    <w:p w14:paraId="4F44E5E0" w14:textId="77777777" w:rsidR="00FD001C" w:rsidRDefault="00FD001C" w:rsidP="00FD001C">
      <w:pPr>
        <w:pStyle w:val="Code"/>
        <w:ind w:left="1440"/>
      </w:pPr>
      <w:r>
        <w:t xml:space="preserve">    $('img.protect').protectImage();</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03384CF0" w14:textId="38050824" w:rsidR="00B375C7" w:rsidRDefault="00B375C7" w:rsidP="00B375C7">
      <w:pPr>
        <w:pStyle w:val="Heading1"/>
      </w:pPr>
      <w:r>
        <w:lastRenderedPageBreak/>
        <w:t>Scope</w:t>
      </w:r>
    </w:p>
    <w:p w14:paraId="055C21DA" w14:textId="77777777" w:rsidR="00B375C7" w:rsidRDefault="00B375C7" w:rsidP="00B375C7">
      <w:pPr>
        <w:pStyle w:val="Body"/>
      </w:pPr>
      <w:r>
        <w:t>JS includes the following scopes:</w:t>
      </w:r>
    </w:p>
    <w:p w14:paraId="3A8B627D" w14:textId="77777777" w:rsidR="00B375C7" w:rsidRDefault="00B375C7" w:rsidP="005963C1">
      <w:pPr>
        <w:pStyle w:val="Body"/>
        <w:numPr>
          <w:ilvl w:val="0"/>
          <w:numId w:val="32"/>
        </w:numPr>
      </w:pPr>
      <w:r>
        <w:t>global</w:t>
      </w:r>
    </w:p>
    <w:p w14:paraId="104E3B64" w14:textId="77777777" w:rsidR="00B375C7" w:rsidRDefault="00B375C7" w:rsidP="005963C1">
      <w:pPr>
        <w:pStyle w:val="Body"/>
        <w:numPr>
          <w:ilvl w:val="0"/>
          <w:numId w:val="32"/>
        </w:numPr>
      </w:pPr>
      <w:r>
        <w:t xml:space="preserve">function level </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function foo()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var foo;</w:t>
      </w:r>
      <w:r w:rsidRPr="00761305">
        <w:t>.</w:t>
      </w:r>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t>Hoisting</w:t>
      </w:r>
    </w:p>
    <w:p w14:paraId="640D6D20" w14:textId="77777777" w:rsidR="00944066" w:rsidRPr="00CA22CC" w:rsidRDefault="00944066" w:rsidP="00944066">
      <w:pPr>
        <w:rPr>
          <w:lang w:eastAsia="en-AU"/>
        </w:rPr>
      </w:pPr>
      <w:r>
        <w:t>Function declarations and variable declarations are always moved (“hoisted”) invisibly to the top of their containing scope by the JavaScript interpreter. 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the assignment portion of the declarations were not hoisted. Only the name is hoisted.</w:t>
      </w:r>
    </w:p>
    <w:p w14:paraId="6193C661" w14:textId="77777777" w:rsidR="00944066" w:rsidRDefault="00944066" w:rsidP="00944066">
      <w:r>
        <w:t>This is also true for functions:</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lastRenderedPageBreak/>
        <w:t>var example2 = function()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 = function()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 = function()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console.log("Ran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All the variables declared inside js files are considered to be part of the global scope.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697FF0A6" w14:textId="2D2B33C9" w:rsidR="00FC3CFA" w:rsidRPr="00B375C7" w:rsidRDefault="00FC3CFA" w:rsidP="00B375C7">
      <w:pPr>
        <w:pStyle w:val="Body"/>
      </w:pPr>
      <w:r>
        <w:t>When using JQuery, there is a better solution using the $(document).ready function call that both supply the function-scope and make sure that the script will only run after the html document is ready. See JQuery for more details.</w:t>
      </w:r>
    </w:p>
    <w:p w14:paraId="3155BC67" w14:textId="77777777" w:rsidR="00B375C7" w:rsidRPr="00B375C7" w:rsidRDefault="00B375C7" w:rsidP="00B375C7">
      <w:pPr>
        <w:pStyle w:val="Body"/>
      </w:pP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r>
        <w:rPr>
          <w:rStyle w:val="Emphasis"/>
          <w:b/>
          <w:bCs/>
          <w:color w:val="0000CC"/>
        </w:rPr>
        <w:t>for..of:</w:t>
      </w:r>
    </w:p>
    <w:p w14:paraId="77D7EF51" w14:textId="429B5D25" w:rsidR="00246AA2" w:rsidRPr="00826185" w:rsidRDefault="00246AA2" w:rsidP="006249F5">
      <w:pPr>
        <w:pStyle w:val="ListParagraph"/>
        <w:shd w:val="clear" w:color="auto" w:fill="F2F2F2" w:themeFill="background1" w:themeFillShade="F2"/>
        <w:rPr>
          <w:rStyle w:val="Emphasis"/>
        </w:rPr>
      </w:pPr>
      <w:r w:rsidRPr="00805FA6">
        <w:rPr>
          <w:rStyle w:val="Emphasis"/>
          <w:b/>
          <w:bCs/>
          <w:color w:val="0000CC"/>
        </w:rPr>
        <w:t>for</w:t>
      </w:r>
      <w:r w:rsidRPr="00826185">
        <w:rPr>
          <w:rStyle w:val="Emphasis"/>
        </w:rPr>
        <w:t>(</w:t>
      </w:r>
      <w:r>
        <w:rPr>
          <w:rStyle w:val="Emphasis"/>
        </w:rPr>
        <w:t xml:space="preserve"> let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r>
        <w:rPr>
          <w:rStyle w:val="Emphasis"/>
        </w:rPr>
        <w:t>user.</w:t>
      </w:r>
      <w:r w:rsidRPr="00826185">
        <w:rPr>
          <w:rStyle w:val="Emphasis"/>
        </w:rPr>
        <w:t>do</w:t>
      </w:r>
      <w:r>
        <w:rPr>
          <w:rStyle w:val="Emphasis"/>
        </w:rPr>
        <w:t>S</w:t>
      </w:r>
      <w:r w:rsidRPr="00826185">
        <w:rPr>
          <w:rStyle w:val="Emphasis"/>
        </w:rPr>
        <w:t xml:space="preserve">omething();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17" w:anchor="The_iterable_protocol" w:history="1">
        <w:r w:rsidRPr="006249F5">
          <w:rPr>
            <w:rStyle w:val="Hyperlink"/>
            <w:highlight w:val="yellow"/>
          </w:rPr>
          <w:t>iterable objects</w:t>
        </w:r>
      </w:hyperlink>
      <w:r>
        <w:t xml:space="preserve">, including: built-in </w:t>
      </w:r>
      <w:hyperlink r:id="rId18" w:tooltip="The String global object is a constructor for strings or a sequence of characters." w:history="1">
        <w:r>
          <w:rPr>
            <w:rStyle w:val="HTMLCode"/>
            <w:color w:val="0000FF"/>
            <w:u w:val="single"/>
          </w:rPr>
          <w:t>String</w:t>
        </w:r>
      </w:hyperlink>
      <w:r>
        <w:t xml:space="preserve">, </w:t>
      </w:r>
      <w:hyperlink r:id="rId19"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0" w:tooltip="arguments is an Array-like object accessible inside functions that contains the values of the arguments passed to that function." w:history="1">
        <w:r>
          <w:rPr>
            <w:rStyle w:val="HTMLCode"/>
            <w:color w:val="0000FF"/>
            <w:u w:val="single"/>
          </w:rPr>
          <w:t>arguments</w:t>
        </w:r>
      </w:hyperlink>
      <w:r>
        <w:t xml:space="preserve"> or </w:t>
      </w:r>
      <w:hyperlink r:id="rId21" w:tooltip="NodeList objects are collections of nodes, usually returned by properties such as Node.childNodes and methods such as document.querySelectorAll()." w:history="1">
        <w:r>
          <w:rPr>
            <w:rStyle w:val="HTMLCode"/>
            <w:color w:val="0000FF"/>
            <w:u w:val="single"/>
          </w:rPr>
          <w:t>NodeList</w:t>
        </w:r>
      </w:hyperlink>
      <w:r>
        <w:t xml:space="preserve">), </w:t>
      </w:r>
      <w:hyperlink r:id="rId22" w:tooltip="A TypedArray object describes an array-like view of an underlying binary data buffer. There is no global property named TypedArray, nor is there a directly visible TypedArray constructor.  Instead, there are a number of different global properties, whose value" w:history="1">
        <w:r>
          <w:rPr>
            <w:rStyle w:val="HTMLCode"/>
            <w:color w:val="0000FF"/>
            <w:u w:val="single"/>
          </w:rPr>
          <w:t>TypedArray</w:t>
        </w:r>
      </w:hyperlink>
      <w:r>
        <w:t xml:space="preserve">, </w:t>
      </w:r>
      <w:hyperlink r:id="rId23" w:tooltip="The Map object holds key-value pairs and remembers the original insertion order of the keys." w:history="1">
        <w:r>
          <w:rPr>
            <w:rStyle w:val="HTMLCode"/>
            <w:color w:val="0000FF"/>
            <w:u w:val="single"/>
          </w:rPr>
          <w:t>Map</w:t>
        </w:r>
      </w:hyperlink>
      <w:r>
        <w:t xml:space="preserve">, </w:t>
      </w:r>
      <w:hyperlink r:id="rId24" w:tooltip="The Set object lets you store unique values of any type, whether primitive values or object references." w:history="1">
        <w:r>
          <w:rPr>
            <w:rStyle w:val="HTMLCode"/>
            <w:color w:val="0000FF"/>
            <w:u w:val="single"/>
          </w:rPr>
          <w:t>Set</w:t>
        </w:r>
      </w:hyperlink>
      <w:r>
        <w:t>, and user-defined iterables.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r w:rsidRPr="0010345A">
        <w:rPr>
          <w:i/>
          <w:color w:val="CC7832"/>
          <w:lang w:bidi="ar-SA"/>
        </w:rPr>
        <w:t>for</w:t>
      </w:r>
      <w:r w:rsidRPr="0010345A">
        <w:rPr>
          <w:i/>
          <w:color w:val="A9B7C6"/>
          <w:lang w:bidi="ar-SA"/>
        </w:rPr>
        <w:t>(</w:t>
      </w:r>
      <w:r w:rsidRPr="0010345A">
        <w:rPr>
          <w:i/>
          <w:color w:val="CC7832"/>
          <w:lang w:bidi="ar-SA"/>
        </w:rPr>
        <w:t xml:space="preserve">let </w:t>
      </w:r>
      <w:r w:rsidRPr="0010345A">
        <w:rPr>
          <w:b/>
          <w:bCs/>
          <w:i/>
          <w:iCs/>
          <w:lang w:bidi="ar-SA"/>
        </w:rPr>
        <w:t xml:space="preserve">i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r w:rsidRPr="0010345A">
        <w:rPr>
          <w:b/>
          <w:bCs/>
          <w:i/>
          <w:iCs/>
          <w:lang w:bidi="ar-SA"/>
        </w:rPr>
        <w:t>i</w:t>
      </w:r>
      <w:r w:rsidRPr="0010345A">
        <w:rPr>
          <w:i/>
          <w:color w:val="A9B7C6"/>
          <w:lang w:bidi="ar-SA"/>
        </w:rPr>
        <w:t>&lt;</w:t>
      </w:r>
      <w:r w:rsidRPr="0010345A">
        <w:rPr>
          <w:b/>
          <w:bCs/>
          <w:i/>
          <w:iCs/>
          <w:lang w:bidi="ar-SA"/>
        </w:rPr>
        <w:t>stores</w:t>
      </w:r>
      <w:r w:rsidRPr="0010345A">
        <w:rPr>
          <w:i/>
          <w:color w:val="A9B7C6"/>
          <w:lang w:bidi="ar-SA"/>
        </w:rPr>
        <w:t>.</w:t>
      </w:r>
      <w:r w:rsidRPr="0010345A">
        <w:rPr>
          <w:i/>
          <w:lang w:bidi="ar-SA"/>
        </w:rPr>
        <w:t xml:space="preserve">length </w:t>
      </w:r>
      <w:r w:rsidRPr="0010345A">
        <w:rPr>
          <w:i/>
          <w:color w:val="CC7832"/>
          <w:lang w:bidi="ar-SA"/>
        </w:rPr>
        <w:t xml:space="preserve">; </w:t>
      </w:r>
      <w:r w:rsidRPr="0010345A">
        <w:rPr>
          <w:b/>
          <w:bCs/>
          <w:i/>
          <w:iCs/>
          <w:lang w:bidi="ar-SA"/>
        </w:rPr>
        <w:t>i</w:t>
      </w:r>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r w:rsidRPr="00040209">
        <w:rPr>
          <w:rStyle w:val="Emphasis"/>
          <w:color w:val="0000CC"/>
        </w:rPr>
        <w:t>for..in</w:t>
      </w:r>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r w:rsidRPr="00805FA6">
        <w:rPr>
          <w:rStyle w:val="Emphasis"/>
          <w:b/>
          <w:bCs/>
          <w:color w:val="0000CC"/>
        </w:rPr>
        <w:t>for</w:t>
      </w:r>
      <w:r w:rsidRPr="00826185">
        <w:rPr>
          <w:rStyle w:val="Emphasis"/>
        </w:rPr>
        <w:t>(</w:t>
      </w:r>
      <w:r w:rsidR="00805FA6">
        <w:rPr>
          <w:rStyle w:val="Emphasis"/>
        </w:rPr>
        <w:t xml:space="preserve"> let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 xml:space="preserve">if(users.hasOwnProperty(key)) { </w:t>
      </w:r>
      <w:r>
        <w:rPr>
          <w:rStyle w:val="Emphasis"/>
        </w:rPr>
        <w:br/>
        <w:t xml:space="preserve">    </w:t>
      </w:r>
      <w:r w:rsidR="00805FA6">
        <w:rPr>
          <w:rStyle w:val="Emphasis"/>
        </w:rPr>
        <w:t>user</w:t>
      </w:r>
      <w:r>
        <w:rPr>
          <w:rStyle w:val="Emphasis"/>
        </w:rPr>
        <w:t>s[key]</w:t>
      </w:r>
      <w:r w:rsidR="00805FA6">
        <w:rPr>
          <w:rStyle w:val="Emphasis"/>
        </w:rPr>
        <w:t>.</w:t>
      </w:r>
      <w:r w:rsidR="00DB5831" w:rsidRPr="00826185">
        <w:rPr>
          <w:rStyle w:val="Emphasis"/>
        </w:rPr>
        <w:t>do</w:t>
      </w:r>
      <w:r w:rsidR="00805FA6">
        <w:rPr>
          <w:rStyle w:val="Emphasis"/>
        </w:rPr>
        <w:t>S</w:t>
      </w:r>
      <w:r w:rsidR="00DB5831" w:rsidRPr="00826185">
        <w:rPr>
          <w:rStyle w:val="Emphasis"/>
        </w:rPr>
        <w:t xml:space="preserve">omething();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It is usually necessary to test object.hasOwnProperty(variable)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if(val===value) is qual to switch(val){ case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r>
        <w:rPr>
          <w:b/>
          <w:bCs/>
          <w:color w:val="0000CC"/>
        </w:rPr>
        <w:t xml:space="preserve">while </w:t>
      </w:r>
      <w:r w:rsidR="006960D5">
        <w:t>,</w:t>
      </w:r>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25"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the same conditions apply for strict inequality (!==)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var &lt;function-name&gt; = function(param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&lt;function-name&gt;(param1,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42;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r>
        <w:lastRenderedPageBreak/>
        <w:t>Input/</w:t>
      </w:r>
      <w:r w:rsidR="00624992">
        <w:t>Output</w:t>
      </w:r>
    </w:p>
    <w:p w14:paraId="457E83A8" w14:textId="0FF65C12" w:rsidR="00624992" w:rsidRDefault="00624992" w:rsidP="00624992">
      <w:pPr>
        <w:pStyle w:val="Body"/>
        <w:numPr>
          <w:ilvl w:val="0"/>
          <w:numId w:val="31"/>
        </w:numPr>
      </w:pPr>
      <w:r w:rsidRPr="00624992">
        <w:rPr>
          <w:b/>
          <w:bCs/>
          <w:color w:val="0000CC"/>
        </w:rPr>
        <w:t>console.log</w:t>
      </w:r>
      <w:r>
        <w:t>("Hello World");</w:t>
      </w:r>
    </w:p>
    <w:p w14:paraId="7936E2F2" w14:textId="4A7B49D8" w:rsidR="001F3FC1" w:rsidRPr="001F3FC1" w:rsidRDefault="001F3FC1" w:rsidP="001F3FC1">
      <w:pPr>
        <w:pStyle w:val="Body"/>
        <w:numPr>
          <w:ilvl w:val="1"/>
          <w:numId w:val="31"/>
        </w:numPr>
      </w:pPr>
      <w:r w:rsidRPr="001F3FC1">
        <w:t>console.log(var1, var2, var3);</w:t>
      </w:r>
    </w:p>
    <w:p w14:paraId="1E2FC525" w14:textId="62C87F86" w:rsidR="00AA028E" w:rsidRDefault="00AA028E" w:rsidP="00624992">
      <w:pPr>
        <w:pStyle w:val="Body"/>
        <w:numPr>
          <w:ilvl w:val="0"/>
          <w:numId w:val="31"/>
        </w:numPr>
      </w:pPr>
      <w:r>
        <w:rPr>
          <w:b/>
          <w:bCs/>
          <w:color w:val="0000CC"/>
        </w:rPr>
        <w:t>console.table(</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r>
        <w:rPr>
          <w:b/>
          <w:bCs/>
          <w:color w:val="0000CC"/>
        </w:rPr>
        <w:t>alert</w:t>
      </w:r>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r>
        <w:rPr>
          <w:b/>
          <w:bCs/>
          <w:color w:val="0000CC"/>
        </w:rPr>
        <w:t>prompt</w:t>
      </w:r>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The simplest way to implement asynchronous programing in JS is with callbacks, like with setTimer function.</w:t>
      </w:r>
    </w:p>
    <w:p w14:paraId="27AEAB05" w14:textId="25C0355B" w:rsidR="00821A94" w:rsidRDefault="00821A94" w:rsidP="00821A94">
      <w:pPr>
        <w:pStyle w:val="Heading2"/>
      </w:pPr>
      <w:r>
        <w:t>Promise</w:t>
      </w:r>
    </w:p>
    <w:p w14:paraId="59CBBCD9" w14:textId="76237E89" w:rsidR="00065B3B" w:rsidRDefault="00BD683F" w:rsidP="00065B3B">
      <w:pPr>
        <w:pStyle w:val="Body"/>
      </w:pPr>
      <w:hyperlink r:id="rId26"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27"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r w:rsidRPr="00821A94">
        <w:rPr>
          <w:rFonts w:ascii="Courier New" w:hAnsi="Courier New" w:cs="Courier New"/>
          <w:szCs w:val="20"/>
          <w:lang w:val="en-AU" w:eastAsia="en-AU"/>
        </w:rPr>
        <w:t>createAudioFileAsync()</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r w:rsidRPr="00821A94">
        <w:rPr>
          <w:rFonts w:ascii="Courier New" w:hAnsi="Courier New" w:cs="Courier New"/>
          <w:szCs w:val="20"/>
          <w:lang w:val="en-AU" w:eastAsia="en-AU"/>
        </w:rPr>
        <w:t>createAudioFileAsync()</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function successCallback(result) {</w:t>
      </w:r>
    </w:p>
    <w:p w14:paraId="1ED129EB" w14:textId="77777777" w:rsidR="00821A94" w:rsidRPr="00821A94" w:rsidRDefault="00821A94" w:rsidP="00480CA8">
      <w:pPr>
        <w:pStyle w:val="Code"/>
        <w:ind w:left="2160"/>
        <w:rPr>
          <w:lang w:eastAsia="en-AU"/>
        </w:rPr>
      </w:pPr>
      <w:r w:rsidRPr="00821A94">
        <w:rPr>
          <w:lang w:eastAsia="en-AU"/>
        </w:rPr>
        <w:t xml:space="preserve">  console.log("Audio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function failureCallback(error) {</w:t>
      </w:r>
    </w:p>
    <w:p w14:paraId="70A2A990" w14:textId="77777777" w:rsidR="00821A94" w:rsidRPr="00821A94" w:rsidRDefault="00821A94" w:rsidP="00480CA8">
      <w:pPr>
        <w:pStyle w:val="Code"/>
        <w:ind w:left="2160"/>
        <w:rPr>
          <w:lang w:eastAsia="en-AU"/>
        </w:rPr>
      </w:pPr>
      <w:r w:rsidRPr="00821A94">
        <w:rPr>
          <w:lang w:eastAsia="en-AU"/>
        </w:rPr>
        <w:t xml:space="preserve">  console.log("Error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r w:rsidRPr="00821A94">
        <w:rPr>
          <w:szCs w:val="20"/>
          <w:lang w:eastAsia="en-AU"/>
        </w:rPr>
        <w:t>createAudioFileAsync(audioSettings, successCallback, failureCallback);</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r w:rsidRPr="00821A94">
        <w:rPr>
          <w:rFonts w:ascii="Courier New" w:hAnsi="Courier New" w:cs="Courier New"/>
          <w:szCs w:val="20"/>
          <w:lang w:val="en-AU" w:eastAsia="en-AU"/>
        </w:rPr>
        <w:t>createAudioFileAsync()</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r w:rsidRPr="00480CA8">
        <w:rPr>
          <w:b/>
          <w:bCs/>
          <w:color w:val="0000CC"/>
          <w:lang w:eastAsia="en-AU"/>
        </w:rPr>
        <w:t>createAudioFileAsync(audioSettings).then(</w:t>
      </w:r>
      <w:r w:rsidR="00480CA8" w:rsidRPr="00480CA8">
        <w:rPr>
          <w:b/>
          <w:bCs/>
          <w:color w:val="0000CC"/>
          <w:lang w:eastAsia="en-AU"/>
        </w:rPr>
        <w:br/>
        <w:t xml:space="preserve">            </w:t>
      </w:r>
      <w:r w:rsidRPr="00480CA8">
        <w:rPr>
          <w:b/>
          <w:bCs/>
          <w:color w:val="0000CC"/>
          <w:lang w:eastAsia="en-AU"/>
        </w:rPr>
        <w:t>successCallback, failureCallback);</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createAudioFileAsync(audioSettings); </w:t>
      </w:r>
    </w:p>
    <w:p w14:paraId="516331FA"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promise.then(successCallback, failureCallback);</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28"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29"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0"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r w:rsidRPr="00F16E54">
        <w:rPr>
          <w:rFonts w:ascii="Courier New" w:hAnsi="Courier New" w:cs="Courier New"/>
          <w:szCs w:val="20"/>
          <w:lang w:val="en-AU" w:eastAsia="en-AU"/>
        </w:rPr>
        <w:t>then()</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const promise = doSomething();</w:t>
      </w:r>
    </w:p>
    <w:p w14:paraId="04BCBC7F" w14:textId="77777777" w:rsidR="00F16E54" w:rsidRPr="00F16E54" w:rsidRDefault="00F16E54" w:rsidP="00F16E54">
      <w:pPr>
        <w:pStyle w:val="Code"/>
        <w:ind w:left="2160"/>
        <w:rPr>
          <w:lang w:eastAsia="en-AU"/>
        </w:rPr>
      </w:pPr>
      <w:r w:rsidRPr="00F16E54">
        <w:rPr>
          <w:lang w:eastAsia="en-AU"/>
        </w:rPr>
        <w:t>const promise2 = promise.then(successCallback, failureCallback);</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const promise2 = doSomething().then(successCallback, failureCallback);</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r w:rsidRPr="00F16E54">
        <w:rPr>
          <w:rFonts w:ascii="Courier New" w:hAnsi="Courier New" w:cs="Courier New"/>
          <w:szCs w:val="20"/>
          <w:lang w:val="en-AU" w:eastAsia="en-AU"/>
        </w:rPr>
        <w:t>doSomething()</w:t>
      </w:r>
      <w:r w:rsidRPr="00F16E54">
        <w:rPr>
          <w:lang w:val="en-AU" w:eastAsia="en-AU"/>
        </w:rPr>
        <w:t xml:space="preserve">, but also of the </w:t>
      </w:r>
      <w:r w:rsidRPr="00F16E54">
        <w:rPr>
          <w:rFonts w:ascii="Courier New" w:hAnsi="Courier New" w:cs="Courier New"/>
          <w:szCs w:val="20"/>
          <w:lang w:val="en-AU" w:eastAsia="en-AU"/>
        </w:rPr>
        <w:t>successCallback</w:t>
      </w:r>
      <w:r w:rsidRPr="00F16E54">
        <w:rPr>
          <w:lang w:val="en-AU" w:eastAsia="en-AU"/>
        </w:rPr>
        <w:t xml:space="preserve"> or </w:t>
      </w:r>
      <w:r w:rsidRPr="00F16E54">
        <w:rPr>
          <w:rFonts w:ascii="Courier New" w:hAnsi="Courier New" w:cs="Courier New"/>
          <w:szCs w:val="20"/>
          <w:lang w:val="en-AU" w:eastAsia="en-AU"/>
        </w:rPr>
        <w:t>failureCallback</w:t>
      </w:r>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r w:rsidRPr="00F16E54">
        <w:rPr>
          <w:rFonts w:ascii="Courier New" w:hAnsi="Courier New" w:cs="Courier New"/>
          <w:szCs w:val="20"/>
          <w:lang w:val="en-AU" w:eastAsia="en-AU"/>
        </w:rPr>
        <w:t>successCallback</w:t>
      </w:r>
      <w:r w:rsidRPr="00F16E54">
        <w:rPr>
          <w:lang w:val="en-AU" w:eastAsia="en-AU"/>
        </w:rPr>
        <w:t xml:space="preserve"> or </w:t>
      </w:r>
      <w:r w:rsidRPr="00F16E54">
        <w:rPr>
          <w:rFonts w:ascii="Courier New" w:hAnsi="Courier New" w:cs="Courier New"/>
          <w:szCs w:val="20"/>
          <w:lang w:val="en-AU" w:eastAsia="en-AU"/>
        </w:rPr>
        <w:t>failureCallback</w:t>
      </w:r>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r w:rsidRPr="00F16E54">
        <w:rPr>
          <w:lang w:eastAsia="en-AU"/>
        </w:rPr>
        <w:t>doSomething()</w:t>
      </w:r>
      <w:r>
        <w:rPr>
          <w:lang w:eastAsia="en-AU"/>
        </w:rPr>
        <w:br/>
      </w:r>
      <w:r w:rsidRPr="00F16E54">
        <w:rPr>
          <w:lang w:eastAsia="en-AU"/>
        </w:rPr>
        <w:t>.then(result =&gt; doSomethingElse(result))</w:t>
      </w:r>
      <w:r>
        <w:rPr>
          <w:lang w:eastAsia="en-AU"/>
        </w:rPr>
        <w:br/>
      </w:r>
      <w:r w:rsidRPr="00F16E54">
        <w:rPr>
          <w:lang w:eastAsia="en-AU"/>
        </w:rPr>
        <w:t>.then(newResult =&gt; doThirdThing(newResult))</w:t>
      </w:r>
      <w:r>
        <w:rPr>
          <w:lang w:eastAsia="en-AU"/>
        </w:rPr>
        <w:br/>
      </w:r>
      <w:r w:rsidRPr="00F16E54">
        <w:rPr>
          <w:lang w:eastAsia="en-AU"/>
        </w:rPr>
        <w:t>.then(finalResult =&gt; {</w:t>
      </w:r>
      <w:r>
        <w:rPr>
          <w:lang w:eastAsia="en-AU"/>
        </w:rPr>
        <w:br/>
      </w:r>
      <w:r w:rsidRPr="00F16E54">
        <w:rPr>
          <w:lang w:eastAsia="en-AU"/>
        </w:rPr>
        <w:t xml:space="preserve">  console.log(`Got the final result: ${finalResult}`);</w:t>
      </w:r>
      <w:r>
        <w:rPr>
          <w:lang w:eastAsia="en-AU"/>
        </w:rPr>
        <w:br/>
      </w:r>
      <w:r w:rsidRPr="00F16E54">
        <w:rPr>
          <w:lang w:eastAsia="en-AU"/>
        </w:rPr>
        <w:t>})</w:t>
      </w:r>
      <w:r>
        <w:rPr>
          <w:lang w:eastAsia="en-AU"/>
        </w:rPr>
        <w:br/>
      </w:r>
      <w:r w:rsidRPr="00F16E54">
        <w:rPr>
          <w:lang w:eastAsia="en-AU"/>
        </w:rPr>
        <w:t>.catch(failureCallback);</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catch(failureCallback)</w:t>
      </w:r>
      <w:r w:rsidRPr="00F16E54">
        <w:rPr>
          <w:sz w:val="20"/>
          <w:szCs w:val="24"/>
        </w:rPr>
        <w:t xml:space="preserve"> is short for </w:t>
      </w:r>
      <w:r w:rsidRPr="00F16E54">
        <w:rPr>
          <w:rFonts w:ascii="Courier New" w:hAnsi="Courier New" w:cs="Courier New"/>
          <w:sz w:val="20"/>
          <w:szCs w:val="20"/>
        </w:rPr>
        <w:t>then(null, failureCallback)</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isMomHappy</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willIGetNewPhone</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isMomHappy</w:t>
      </w:r>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color:</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contain only the data for the Promise.resolve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showOff</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askMom</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willIGetNewPhone</w:t>
      </w:r>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then</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showOff</w:t>
      </w:r>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then</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catch</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CDCAA"/>
          <w:sz w:val="21"/>
          <w:szCs w:val="21"/>
          <w:lang w:val="en-AU" w:eastAsia="en-AU"/>
        </w:rPr>
        <w:t>askMom</w:t>
      </w:r>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To make sure you’re your code executes only after the page has finished loading, you can attached a JavaScript ‘DOMContentLoaded’ event to the document:</w:t>
      </w:r>
    </w:p>
    <w:p w14:paraId="1B7A896B" w14:textId="77777777" w:rsidR="00A62682" w:rsidRPr="00CE4702" w:rsidRDefault="00A62682" w:rsidP="00A62682">
      <w:pPr>
        <w:pStyle w:val="Code"/>
        <w:ind w:left="1778"/>
      </w:pPr>
      <w:r>
        <w:t>document.addEventListener('DOMContentLoaded',</w:t>
      </w:r>
      <w:r>
        <w:br/>
        <w:t xml:space="preserve">                           function() {</w:t>
      </w:r>
      <w:r>
        <w:br/>
        <w:t xml:space="preserve">         …. </w:t>
      </w:r>
      <w:r>
        <w:br/>
        <w:t>// You can register additional event handlers here. For example:   document.getElementById(‘getMessage’).onclick=function()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r w:rsidRPr="002353AF">
        <w:rPr>
          <w:rFonts w:ascii="Courier New" w:hAnsi="Courier New" w:cs="Courier New"/>
          <w:sz w:val="20"/>
          <w:szCs w:val="20"/>
        </w:rPr>
        <w:t>document.getElementsByClassName('message')[0].textContent="Here is the message";</w:t>
      </w:r>
    </w:p>
    <w:p w14:paraId="1681B16D" w14:textId="6B3989F1" w:rsidR="002353AF" w:rsidRDefault="002353AF" w:rsidP="002353AF">
      <w:pPr>
        <w:pStyle w:val="Heading2"/>
      </w:pPr>
      <w:r>
        <w:t>XMLHttpRequest</w:t>
      </w:r>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r w:rsidRPr="002353AF">
        <w:rPr>
          <w:rFonts w:ascii="Courier New" w:hAnsi="Courier New" w:cs="Courier New"/>
          <w:b/>
          <w:bCs/>
          <w:color w:val="0000CC"/>
          <w:sz w:val="20"/>
          <w:szCs w:val="20"/>
        </w:rPr>
        <w:t>JSON.parse</w:t>
      </w:r>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r w:rsidRPr="00720FE6">
        <w:t>document.getElementsByClassName(</w:t>
      </w:r>
      <w:r>
        <w:t>&lt;class name&gt;</w:t>
      </w:r>
      <w:r w:rsidRPr="00720FE6">
        <w:t>)[0]</w:t>
      </w:r>
    </w:p>
    <w:p w14:paraId="02F7C73D" w14:textId="77777777" w:rsidR="0020717D" w:rsidRDefault="0020717D" w:rsidP="0020717D">
      <w:pPr>
        <w:ind w:firstLine="720"/>
      </w:pPr>
      <w:r>
        <w:t>and then to manipulate it’s properties:</w:t>
      </w:r>
    </w:p>
    <w:p w14:paraId="76A31D64" w14:textId="77777777" w:rsidR="0020717D" w:rsidRDefault="0020717D" w:rsidP="0020717D">
      <w:pPr>
        <w:ind w:firstLine="720"/>
      </w:pPr>
      <w:r w:rsidRPr="00140CB5">
        <w:rPr>
          <w:color w:val="A6A6A6" w:themeColor="background1" w:themeShade="A6"/>
        </w:rPr>
        <w:t>document.getElementsByClassName(&lt;class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1"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3"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4"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35"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BD683F" w:rsidP="0020717D">
      <w:pPr>
        <w:pStyle w:val="NormalWeb"/>
        <w:rPr>
          <w:rFonts w:asciiTheme="minorHAnsi" w:hAnsiTheme="minorHAnsi"/>
        </w:rPr>
      </w:pPr>
      <w:hyperlink r:id="rId36"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Lengstorf about JSON and its ubiquitous use in the form of </w:t>
      </w:r>
      <w:hyperlink r:id="rId37"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38"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r w:rsidR="00AF022B">
        <w:t>transcripted</w:t>
      </w:r>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Note: the type-checking is done only in compile time. Once the typescript code becomes plain javaScript – no type checking is performed (i.e. no type checking in run time).</w:t>
      </w:r>
    </w:p>
    <w:p w14:paraId="60C4A1CA" w14:textId="695BCB67" w:rsidR="00D07FF5" w:rsidRDefault="00D07FF5" w:rsidP="00DB7D57">
      <w:pPr>
        <w:pStyle w:val="Body"/>
      </w:pPr>
      <w:r>
        <w:t>Typescript files have the extension .ts</w:t>
      </w:r>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r>
        <w:t>npm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r>
        <w:t>tsc helloworld.ts</w:t>
      </w:r>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--scripts-version=react-scripts-ts</w:t>
      </w:r>
    </w:p>
    <w:p w14:paraId="3F6F97AB" w14:textId="77777777" w:rsidR="00D845CC" w:rsidRDefault="00D845CC" w:rsidP="00A82AA8">
      <w:pPr>
        <w:pStyle w:val="Body"/>
        <w:numPr>
          <w:ilvl w:val="0"/>
          <w:numId w:val="46"/>
        </w:numPr>
        <w:rPr>
          <w:rFonts w:ascii="Times New Roman" w:hAnsi="Times New Roman"/>
          <w:szCs w:val="24"/>
          <w:lang w:val="en-AU"/>
        </w:rPr>
      </w:pPr>
      <w:r>
        <w:rPr>
          <w:rStyle w:val="HTMLCode"/>
        </w:rPr>
        <w:t>tsconfig.json</w:t>
      </w:r>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r>
        <w:rPr>
          <w:rStyle w:val="HTMLCode"/>
        </w:rPr>
        <w:t>tsconfig.prod.json</w:t>
      </w:r>
      <w:r>
        <w:t xml:space="preserve"> and a </w:t>
      </w:r>
      <w:r>
        <w:rPr>
          <w:rStyle w:val="HTMLCode"/>
        </w:rPr>
        <w:t>tsconfig.test.json</w:t>
      </w:r>
      <w:r>
        <w:t xml:space="preserve"> in case we want to make any tweaks to our production builds, or our test builds.</w:t>
      </w:r>
    </w:p>
    <w:p w14:paraId="07823B52" w14:textId="77777777" w:rsidR="00D845CC" w:rsidRDefault="00D845CC" w:rsidP="00A82AA8">
      <w:pPr>
        <w:pStyle w:val="Body"/>
        <w:numPr>
          <w:ilvl w:val="0"/>
          <w:numId w:val="46"/>
        </w:numPr>
      </w:pPr>
      <w:r>
        <w:rPr>
          <w:rStyle w:val="HTMLCode"/>
        </w:rPr>
        <w:t>tslint.json</w:t>
      </w:r>
      <w:r>
        <w:t xml:space="preserve"> stores the settings that our linter, </w:t>
      </w:r>
      <w:hyperlink r:id="rId39" w:history="1">
        <w:r>
          <w:rPr>
            <w:rStyle w:val="Hyperlink"/>
          </w:rPr>
          <w:t>TSLint</w:t>
        </w:r>
      </w:hyperlink>
      <w:r>
        <w:t>, will use.</w:t>
      </w:r>
    </w:p>
    <w:p w14:paraId="2A2A6705" w14:textId="77777777" w:rsidR="00D845CC" w:rsidRDefault="00D845CC" w:rsidP="00A82AA8">
      <w:pPr>
        <w:pStyle w:val="Body"/>
        <w:numPr>
          <w:ilvl w:val="0"/>
          <w:numId w:val="46"/>
        </w:numPr>
      </w:pPr>
      <w:r>
        <w:rPr>
          <w:rStyle w:val="HTMLCode"/>
        </w:rPr>
        <w:t>package.json</w:t>
      </w:r>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r>
        <w:rPr>
          <w:rStyle w:val="HTMLCode"/>
        </w:rPr>
        <w:t>src</w:t>
      </w:r>
      <w:r>
        <w:t xml:space="preserve"> contains our TypeScript and CSS code. </w:t>
      </w:r>
      <w:r>
        <w:rPr>
          <w:rStyle w:val="HTMLCode"/>
        </w:rPr>
        <w:t>index.tsx</w:t>
      </w:r>
      <w:r>
        <w:t xml:space="preserve"> is the entry-point for our file, and is mandatory.</w:t>
      </w:r>
    </w:p>
    <w:p w14:paraId="52C48ABC" w14:textId="77777777" w:rsidR="00D845CC" w:rsidRDefault="00D845CC" w:rsidP="00A82AA8">
      <w:pPr>
        <w:pStyle w:val="Body"/>
        <w:numPr>
          <w:ilvl w:val="0"/>
          <w:numId w:val="46"/>
        </w:numPr>
      </w:pPr>
      <w:r>
        <w:rPr>
          <w:rStyle w:val="HTMLCode"/>
        </w:rPr>
        <w:t>images.d.ts</w:t>
      </w:r>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BD683F" w:rsidP="005334FB">
      <w:pPr>
        <w:pStyle w:val="Body"/>
        <w:rPr>
          <w:lang w:val="en-AU"/>
        </w:rPr>
      </w:pPr>
      <w:hyperlink r:id="rId40"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function greeter(person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r w:rsidRPr="00941A71">
        <w:rPr>
          <w:lang w:eastAsia="en-AU"/>
        </w:rPr>
        <w:t>document.body.innerHTML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firstName and lastName field. In TypeScript, two types are compatible if their internal structure is compatible. This </w:t>
      </w:r>
      <w:r w:rsidRPr="004D1909">
        <w:rPr>
          <w:b/>
          <w:bCs/>
        </w:rPr>
        <w:t xml:space="preserve">allows us to implement an interface just by having the shape the interface requires, without an explicit </w:t>
      </w:r>
      <w:r w:rsidRPr="004D1909">
        <w:rPr>
          <w:rStyle w:val="HTMLCode"/>
          <w:b/>
          <w:bCs/>
        </w:rPr>
        <w:t>implements</w:t>
      </w:r>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firstName: </w:t>
      </w:r>
      <w:r>
        <w:rPr>
          <w:rStyle w:val="hljs-builtin"/>
        </w:rPr>
        <w:t>string</w:t>
      </w:r>
      <w:r>
        <w:rPr>
          <w:rStyle w:val="HTMLCode"/>
        </w:rPr>
        <w:t>;</w:t>
      </w:r>
      <w:r>
        <w:rPr>
          <w:rStyle w:val="HTMLCode"/>
        </w:rPr>
        <w:br/>
        <w:t xml:space="preserve">    lastName: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r>
        <w:rPr>
          <w:rStyle w:val="hljs-title"/>
        </w:rPr>
        <w:t>greeter</w:t>
      </w:r>
      <w:r>
        <w:rPr>
          <w:rStyle w:val="hljs-function"/>
        </w:rPr>
        <w:t>(</w:t>
      </w:r>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person.firstName + </w:t>
      </w:r>
      <w:r>
        <w:rPr>
          <w:rStyle w:val="hljs-string"/>
        </w:rPr>
        <w:t>" "</w:t>
      </w:r>
      <w:r>
        <w:rPr>
          <w:rStyle w:val="HTMLCode"/>
        </w:rPr>
        <w:t xml:space="preserve"> + person.lastName;</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 firstName: </w:t>
      </w:r>
      <w:r>
        <w:rPr>
          <w:rStyle w:val="hljs-string"/>
        </w:rPr>
        <w:t>"Jane"</w:t>
      </w:r>
      <w:r>
        <w:rPr>
          <w:rStyle w:val="HTMLCode"/>
        </w:rPr>
        <w:t xml:space="preserve">, lastName: </w:t>
      </w:r>
      <w:r>
        <w:rPr>
          <w:rStyle w:val="hljs-string"/>
        </w:rPr>
        <w:t>"User"</w:t>
      </w:r>
      <w:r>
        <w:rPr>
          <w:rStyle w:val="HTMLCode"/>
        </w:rPr>
        <w:t xml:space="preserve"> };</w:t>
      </w:r>
      <w:r>
        <w:rPr>
          <w:rStyle w:val="HTMLCode"/>
        </w:rPr>
        <w:br/>
      </w:r>
      <w:r>
        <w:rPr>
          <w:rStyle w:val="hljs-builtin"/>
        </w:rPr>
        <w:t>document</w:t>
      </w:r>
      <w:r>
        <w:rPr>
          <w:rStyle w:val="HTMLCode"/>
        </w:rPr>
        <w:t>.body.innerHTML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ourName: </w:t>
      </w:r>
      <w:r w:rsidRPr="00BB1DB8">
        <w:rPr>
          <w:color w:val="0000FF"/>
          <w:szCs w:val="20"/>
        </w:rPr>
        <w:t>string</w:t>
      </w:r>
      <w:r w:rsidRPr="00BB1DB8">
        <w:rPr>
          <w:szCs w:val="20"/>
        </w:rPr>
        <w:t>;</w:t>
      </w:r>
    </w:p>
    <w:p w14:paraId="4C7AD76F" w14:textId="2471D1E7" w:rsidR="003B74CC" w:rsidRDefault="003B74CC" w:rsidP="00A9085B">
      <w:pPr>
        <w:pStyle w:val="Heading5"/>
      </w:pPr>
      <w:r>
        <w:t>ctor</w:t>
      </w:r>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r>
        <w:rPr>
          <w:lang w:eastAsia="en-AU" w:bidi="ar-SA"/>
        </w:rPr>
        <w:t>constructor(value: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r w:rsidRPr="003B74CC">
        <w:rPr>
          <w:b/>
          <w:bCs/>
          <w:color w:val="0000CC"/>
        </w:rPr>
        <w:t>constructor</w:t>
      </w:r>
      <w:r>
        <w:rPr>
          <w:color w:val="000000"/>
        </w:rPr>
        <w:t>(</w:t>
      </w:r>
      <w:r w:rsidRPr="007F5A5F">
        <w:rPr>
          <w:b/>
          <w:bCs/>
          <w:color w:val="0000CC"/>
        </w:rPr>
        <w:t>private</w:t>
      </w:r>
      <w:r w:rsidRPr="003B74CC">
        <w:rPr>
          <w:color w:val="0000CC"/>
        </w:rPr>
        <w:t xml:space="preserve"> </w:t>
      </w:r>
      <w:r>
        <w:rPr>
          <w:color w:val="000000"/>
        </w:rPr>
        <w:t xml:space="preserve">firstName: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r>
        <w:rPr>
          <w:color w:val="000000"/>
        </w:rPr>
        <w:t xml:space="preserve">lastName: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showName()  {</w:t>
      </w:r>
    </w:p>
    <w:p w14:paraId="0F96F675" w14:textId="5D206661" w:rsidR="003B74CC" w:rsidRDefault="003B74CC" w:rsidP="00887A49">
      <w:pPr>
        <w:pStyle w:val="Code"/>
        <w:ind w:left="1440" w:firstLine="720"/>
        <w:rPr>
          <w:color w:val="000000"/>
        </w:rPr>
      </w:pPr>
      <w:r>
        <w:rPr>
          <w:color w:val="000000"/>
        </w:rPr>
        <w:t>alert(</w:t>
      </w:r>
      <w:r>
        <w:t>this</w:t>
      </w:r>
      <w:r>
        <w:rPr>
          <w:color w:val="000000"/>
        </w:rPr>
        <w:t xml:space="preserve">.firstName + </w:t>
      </w:r>
      <w:r>
        <w:rPr>
          <w:color w:val="A31515"/>
        </w:rPr>
        <w:t>" "</w:t>
      </w:r>
      <w:r>
        <w:rPr>
          <w:color w:val="000000"/>
        </w:rPr>
        <w:t xml:space="preserve"> + </w:t>
      </w:r>
      <w:r>
        <w:t>this</w:t>
      </w:r>
      <w:r>
        <w:rPr>
          <w:color w:val="000000"/>
        </w:rPr>
        <w:t>.lastName);</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&lt;access indicator&gt; functionName(param: ofType,…): returnedType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showName(name: </w:t>
      </w:r>
      <w:r w:rsidRPr="00BB1DB8">
        <w:rPr>
          <w:color w:val="0000FF"/>
          <w:szCs w:val="20"/>
        </w:rPr>
        <w:t>string</w:t>
      </w:r>
      <w:r w:rsidRPr="00BB1DB8">
        <w:rPr>
          <w:szCs w:val="20"/>
        </w:rPr>
        <w:t xml:space="preserve">): </w:t>
      </w:r>
      <w:r w:rsidRPr="00BB1DB8">
        <w:rPr>
          <w:color w:val="0000FF"/>
          <w:szCs w:val="20"/>
        </w:rPr>
        <w:t>boolean</w:t>
      </w:r>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r>
        <w:rPr>
          <w:lang w:eastAsia="en-AU" w:bidi="ar-SA"/>
        </w:rPr>
        <w:t>propertyName( value: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t>this.privateField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r>
        <w:rPr>
          <w:lang w:eastAsia="en-AU" w:bidi="ar-SA"/>
        </w:rPr>
        <w:t>properyName()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r>
        <w:rPr>
          <w:lang w:eastAsia="en-AU" w:bidi="ar-SA"/>
        </w:rPr>
        <w:t>this.privateProperty;</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r w:rsidRPr="00A61A2F">
        <w:rPr>
          <w:lang w:val="en-AU" w:eastAsia="en-AU"/>
        </w:rPr>
        <w:t xml:space="preserve">Also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r w:rsidRPr="00127173">
        <w:rPr>
          <w:b/>
          <w:bCs/>
          <w:lang w:eastAsia="en-AU"/>
        </w:rPr>
        <w:t>fullName: string;</w:t>
      </w:r>
      <w:r w:rsidR="00127173">
        <w:rPr>
          <w:lang w:eastAsia="en-AU"/>
        </w:rPr>
        <w:br/>
      </w:r>
      <w:r w:rsidR="00127173">
        <w:rPr>
          <w:lang w:eastAsia="en-AU"/>
        </w:rPr>
        <w:br/>
      </w:r>
      <w:r w:rsidRPr="00A61A2F">
        <w:rPr>
          <w:lang w:eastAsia="en-AU"/>
        </w:rPr>
        <w:t xml:space="preserve">    constructor(</w:t>
      </w:r>
      <w:r w:rsidRPr="00127173">
        <w:rPr>
          <w:b/>
          <w:bCs/>
          <w:lang w:eastAsia="en-AU"/>
        </w:rPr>
        <w:t>public</w:t>
      </w:r>
      <w:r w:rsidRPr="00A61A2F">
        <w:rPr>
          <w:lang w:eastAsia="en-AU"/>
        </w:rPr>
        <w:t xml:space="preserve"> firstName</w:t>
      </w:r>
      <w:r w:rsidRPr="00127173">
        <w:rPr>
          <w:b/>
          <w:bCs/>
          <w:lang w:eastAsia="en-AU"/>
        </w:rPr>
        <w:t>: string</w:t>
      </w:r>
      <w:r w:rsidRPr="00A61A2F">
        <w:rPr>
          <w:lang w:eastAsia="en-AU"/>
        </w:rPr>
        <w:t>, public middleInitial: string, public lastName: string) {</w:t>
      </w:r>
    </w:p>
    <w:p w14:paraId="403B7748" w14:textId="77777777" w:rsidR="00A61A2F" w:rsidRPr="00A61A2F" w:rsidRDefault="00A61A2F" w:rsidP="00127173">
      <w:pPr>
        <w:pStyle w:val="Code"/>
        <w:ind w:left="1440"/>
        <w:rPr>
          <w:lang w:eastAsia="en-AU"/>
        </w:rPr>
      </w:pPr>
      <w:r w:rsidRPr="00A61A2F">
        <w:rPr>
          <w:lang w:eastAsia="en-AU"/>
        </w:rPr>
        <w:t xml:space="preserve">        </w:t>
      </w:r>
      <w:r w:rsidRPr="00127173">
        <w:rPr>
          <w:b/>
          <w:bCs/>
          <w:lang w:eastAsia="en-AU"/>
        </w:rPr>
        <w:t>this.fullName</w:t>
      </w:r>
      <w:r w:rsidRPr="00A61A2F">
        <w:rPr>
          <w:lang w:eastAsia="en-AU"/>
        </w:rPr>
        <w:t xml:space="preserve"> = firstName + " " + middleInitial + " " + lastName;</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firstName: string;</w:t>
      </w:r>
      <w:r w:rsidR="00127173">
        <w:rPr>
          <w:lang w:eastAsia="en-AU"/>
        </w:rPr>
        <w:br/>
      </w:r>
      <w:r w:rsidRPr="00A61A2F">
        <w:rPr>
          <w:lang w:eastAsia="en-AU"/>
        </w:rPr>
        <w:t xml:space="preserve">    lastName: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function greeter(person : Person) {</w:t>
      </w:r>
      <w:r w:rsidR="00127173">
        <w:rPr>
          <w:lang w:eastAsia="en-AU"/>
        </w:rPr>
        <w:br/>
      </w:r>
      <w:r w:rsidRPr="00A61A2F">
        <w:rPr>
          <w:lang w:eastAsia="en-AU"/>
        </w:rPr>
        <w:t xml:space="preserve">    return "Hello, " + person.firstName + " " + person.lastName;</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let user = new Student("Jane", "M.", "User");</w:t>
      </w:r>
    </w:p>
    <w:p w14:paraId="5618FC16" w14:textId="77777777" w:rsidR="00A61A2F" w:rsidRPr="00A61A2F" w:rsidRDefault="00A61A2F" w:rsidP="00127173">
      <w:pPr>
        <w:pStyle w:val="Code"/>
        <w:ind w:left="1440"/>
        <w:rPr>
          <w:lang w:eastAsia="en-AU"/>
        </w:rPr>
      </w:pPr>
      <w:r w:rsidRPr="00A61A2F">
        <w:rPr>
          <w:lang w:eastAsia="en-AU"/>
        </w:rPr>
        <w:t>document.body.innerHTML = greeter(user);</w:t>
      </w:r>
    </w:p>
    <w:p w14:paraId="340E1582" w14:textId="1AF9EEFB" w:rsidR="004D1909" w:rsidRDefault="005B2555" w:rsidP="005B2555">
      <w:pPr>
        <w:pStyle w:val="Heading3"/>
        <w:rPr>
          <w:lang w:val="en-AU"/>
        </w:rPr>
      </w:pPr>
      <w:r>
        <w:rPr>
          <w:lang w:val="en-AU"/>
        </w:rPr>
        <w:t>Extend React.Component</w:t>
      </w:r>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enthusiasmLevel?: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class Hello extends React.Component</w:t>
      </w:r>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render() {</w:t>
      </w:r>
      <w:r>
        <w:rPr>
          <w:lang w:eastAsia="en-AU"/>
        </w:rPr>
        <w:br/>
      </w:r>
      <w:r w:rsidRPr="005B2555">
        <w:rPr>
          <w:lang w:eastAsia="en-AU"/>
        </w:rPr>
        <w:t xml:space="preserve">    const { name, enthusiasmLevel = 1 } = this.props;</w:t>
      </w:r>
      <w:r>
        <w:rPr>
          <w:lang w:eastAsia="en-AU"/>
        </w:rPr>
        <w:br/>
      </w:r>
      <w:r w:rsidRPr="005B2555">
        <w:rPr>
          <w:lang w:eastAsia="en-AU"/>
        </w:rPr>
        <w:t xml:space="preserve">    if (enthusiasmLevel &lt;= 0) {</w:t>
      </w:r>
    </w:p>
    <w:p w14:paraId="55DCD572" w14:textId="77777777" w:rsidR="005B2555" w:rsidRPr="005B2555" w:rsidRDefault="005B2555" w:rsidP="005B2555">
      <w:pPr>
        <w:pStyle w:val="Code"/>
        <w:ind w:left="1418"/>
        <w:rPr>
          <w:lang w:eastAsia="en-AU"/>
        </w:rPr>
      </w:pPr>
      <w:r w:rsidRPr="005B2555">
        <w:rPr>
          <w:lang w:eastAsia="en-AU"/>
        </w:rPr>
        <w:t xml:space="preserve">      throw new Error('You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className="hello"&gt;</w:t>
      </w:r>
      <w:r>
        <w:rPr>
          <w:lang w:eastAsia="en-AU"/>
        </w:rPr>
        <w:br/>
      </w:r>
      <w:r w:rsidRPr="005B2555">
        <w:rPr>
          <w:lang w:eastAsia="en-AU"/>
        </w:rPr>
        <w:t xml:space="preserve">        &lt;div className="greeting"&gt;</w:t>
      </w:r>
      <w:r>
        <w:rPr>
          <w:lang w:eastAsia="en-AU"/>
        </w:rPr>
        <w:br/>
      </w:r>
      <w:r w:rsidRPr="005B2555">
        <w:rPr>
          <w:lang w:eastAsia="en-AU"/>
        </w:rPr>
        <w:t xml:space="preserve">          Hello {name + getExclamationMarks(enthusiasmLevel)}</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r w:rsidRPr="00323200">
        <w:rPr>
          <w:rFonts w:ascii="Courier New" w:hAnsi="Courier New" w:cs="Courier New"/>
          <w:sz w:val="20"/>
          <w:szCs w:val="20"/>
        </w:rPr>
        <w:t>enthusiasmLevel</w:t>
      </w:r>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the </w:t>
      </w:r>
      <w:r w:rsidRPr="00323200">
        <w:rPr>
          <w:rFonts w:ascii="Courier New" w:hAnsi="Courier New" w:cs="Courier New"/>
          <w:sz w:val="20"/>
          <w:szCs w:val="20"/>
        </w:rPr>
        <w:t>?</w:t>
      </w:r>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r w:rsidRPr="00323200">
        <w:rPr>
          <w:rFonts w:ascii="Courier New" w:hAnsi="Courier New" w:cs="Courier New"/>
          <w:sz w:val="20"/>
          <w:szCs w:val="20"/>
        </w:rPr>
        <w:t>React.Component&lt;Props, object&gt;</w:t>
      </w:r>
      <w:r w:rsidRPr="00323200">
        <w:rPr>
          <w:sz w:val="20"/>
          <w:szCs w:val="24"/>
        </w:rPr>
        <w:t xml:space="preserve">. The TypeScript-specific bit here are the type arguments we're passing to </w:t>
      </w:r>
      <w:r w:rsidRPr="00323200">
        <w:rPr>
          <w:rFonts w:ascii="Courier New" w:hAnsi="Courier New" w:cs="Courier New"/>
          <w:sz w:val="20"/>
          <w:szCs w:val="20"/>
        </w:rPr>
        <w:t>React.Component</w:t>
      </w:r>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r w:rsidRPr="00323200">
        <w:rPr>
          <w:rFonts w:ascii="Courier New" w:hAnsi="Courier New" w:cs="Courier New"/>
          <w:sz w:val="20"/>
          <w:szCs w:val="20"/>
        </w:rPr>
        <w:t>this.props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r w:rsidRPr="00323200">
        <w:rPr>
          <w:rFonts w:ascii="Courier New" w:hAnsi="Courier New" w:cs="Courier New"/>
          <w:sz w:val="20"/>
          <w:szCs w:val="20"/>
        </w:rPr>
        <w:t>this.state</w:t>
      </w:r>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r w:rsidRPr="00A81951">
        <w:rPr>
          <w:lang w:eastAsia="en-AU"/>
        </w:rPr>
        <w:t>ReactDOM.</w:t>
      </w:r>
      <w:r w:rsidRPr="00A81951">
        <w:rPr>
          <w:rFonts w:eastAsia="Times New Roman"/>
          <w:lang w:eastAsia="en-AU"/>
        </w:rPr>
        <w:t>render</w:t>
      </w:r>
      <w:r w:rsidRPr="00A81951">
        <w:rPr>
          <w:lang w:eastAsia="en-AU"/>
        </w:rPr>
        <w:t>(</w:t>
      </w:r>
      <w:r>
        <w:rPr>
          <w:lang w:eastAsia="en-AU"/>
        </w:rPr>
        <w:br/>
      </w:r>
      <w:r w:rsidRPr="00A81951">
        <w:rPr>
          <w:lang w:eastAsia="en-AU"/>
        </w:rPr>
        <w:t xml:space="preserve">  &lt;Hello name="TypeScript" enthusiasmLevel={10} /&gt;,</w:t>
      </w:r>
      <w:r>
        <w:rPr>
          <w:lang w:eastAsia="en-AU"/>
        </w:rPr>
        <w:br/>
      </w:r>
      <w:r w:rsidRPr="00A81951">
        <w:rPr>
          <w:lang w:eastAsia="en-AU"/>
        </w:rPr>
        <w:t xml:space="preserve">  document.getElementById('root') </w:t>
      </w:r>
      <w:r w:rsidRPr="002738F9">
        <w:rPr>
          <w:b/>
          <w:bCs/>
          <w:lang w:eastAsia="en-AU"/>
        </w:rPr>
        <w:t>as</w:t>
      </w:r>
      <w:r w:rsidRPr="00A81951">
        <w:rPr>
          <w:lang w:eastAsia="en-AU"/>
        </w:rPr>
        <w:t xml:space="preserve"> </w:t>
      </w:r>
      <w:r w:rsidRPr="00A81951">
        <w:rPr>
          <w:rFonts w:eastAsia="Times New Roman"/>
          <w:lang w:eastAsia="en-AU"/>
        </w:rPr>
        <w:t>HTMLElement</w:t>
      </w:r>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r w:rsidRPr="002738F9">
        <w:rPr>
          <w:rFonts w:ascii="Courier New" w:hAnsi="Courier New" w:cs="Courier New"/>
          <w:szCs w:val="20"/>
          <w:lang w:val="en-AU" w:eastAsia="en-AU"/>
        </w:rPr>
        <w:t>getElementById</w:t>
      </w:r>
      <w:r w:rsidRPr="002738F9">
        <w:rPr>
          <w:lang w:val="en-AU" w:eastAsia="en-AU"/>
        </w:rPr>
        <w:t xml:space="preserve">'s return type is </w:t>
      </w:r>
      <w:r w:rsidRPr="002738F9">
        <w:rPr>
          <w:rFonts w:ascii="Courier New" w:hAnsi="Courier New" w:cs="Courier New"/>
          <w:szCs w:val="20"/>
          <w:lang w:val="en-AU" w:eastAsia="en-AU"/>
        </w:rPr>
        <w:t>HTMLElement | null</w:t>
      </w:r>
      <w:r w:rsidRPr="002738F9">
        <w:rPr>
          <w:lang w:val="en-AU" w:eastAsia="en-AU"/>
        </w:rPr>
        <w:t xml:space="preserve">. Put simply, </w:t>
      </w:r>
      <w:r w:rsidRPr="002738F9">
        <w:rPr>
          <w:rFonts w:ascii="Courier New" w:hAnsi="Courier New" w:cs="Courier New"/>
          <w:szCs w:val="20"/>
          <w:lang w:val="en-AU" w:eastAsia="en-AU"/>
        </w:rPr>
        <w:t>getElementById</w:t>
      </w:r>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r w:rsidRPr="002738F9">
        <w:rPr>
          <w:rFonts w:ascii="Courier New" w:hAnsi="Courier New" w:cs="Courier New"/>
          <w:szCs w:val="20"/>
          <w:lang w:val="en-AU" w:eastAsia="en-AU"/>
        </w:rPr>
        <w:t>getElementById</w:t>
      </w:r>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r w:rsidRPr="002738F9">
        <w:rPr>
          <w:rStyle w:val="CodeChar"/>
        </w:rPr>
        <w:t>document.getElementById('root')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BD683F" w:rsidP="00422BFF">
      <w:pPr>
        <w:pStyle w:val="Body"/>
        <w:rPr>
          <w:rFonts w:ascii="Times New Roman" w:hAnsi="Times New Roman"/>
          <w:szCs w:val="24"/>
          <w:lang w:val="en-AU"/>
        </w:rPr>
      </w:pPr>
      <w:hyperlink r:id="rId41"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library called jsdom to allow us to simulate the DOM and test its runtime behavior without a browser. Enzyme is similar, but builds on jsdom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r>
        <w:t>npm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74CC7F4" w14:textId="6DC24E5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etc – see </w:t>
      </w:r>
      <w:hyperlink r:id="rId42"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seamless-immutalbe – a library for creating and working with immutable objects. Very useful when working with redux.</w:t>
      </w:r>
    </w:p>
    <w:p w14:paraId="13F9E275" w14:textId="08473E56" w:rsidR="00A827B2" w:rsidRDefault="00A827B2" w:rsidP="00A827B2">
      <w:pPr>
        <w:pStyle w:val="Body"/>
        <w:ind w:left="2138"/>
      </w:pPr>
      <w:r>
        <w:t xml:space="preserve">To install: </w:t>
      </w:r>
      <w:r w:rsidRPr="00A827B2">
        <w:rPr>
          <w:rStyle w:val="CodeChar"/>
        </w:rPr>
        <w:t>npm install seamless-immutable</w:t>
      </w:r>
    </w:p>
    <w:p w14:paraId="3ADC71DD" w14:textId="0DEF111A" w:rsidR="00A82AA8" w:rsidRDefault="00A82AA8" w:rsidP="00A82AA8">
      <w:pPr>
        <w:pStyle w:val="Body"/>
        <w:numPr>
          <w:ilvl w:val="0"/>
          <w:numId w:val="46"/>
        </w:numPr>
      </w:pPr>
      <w:r>
        <w:t>lodash – a library for iterating over and manipulating arrays, objects and strings.</w:t>
      </w:r>
      <w:r w:rsidR="00FB10F2">
        <w:t xml:space="preserve"> </w:t>
      </w:r>
      <w:r>
        <w:t>Contains a lot of syntactic sugar for data manipulations.</w:t>
      </w:r>
      <w:r w:rsidR="00FB10F2">
        <w:t xml:space="preserve"> Nicknamed Linq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"lodash"</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subtotal()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r w:rsidRPr="003C4F30">
        <w:rPr>
          <w:b/>
          <w:bCs/>
          <w:color w:val="0000CC"/>
        </w:rPr>
        <w:t>_.sum</w:t>
      </w:r>
      <w:r>
        <w:rPr>
          <w:color w:val="000000"/>
        </w:rPr>
        <w:t>(</w:t>
      </w:r>
      <w:r>
        <w:t>this</w:t>
      </w:r>
      <w:r>
        <w:rPr>
          <w:color w:val="000000"/>
        </w:rPr>
        <w:t xml:space="preserve">.items, i =&gt; </w:t>
      </w:r>
    </w:p>
    <w:p w14:paraId="71FB9D66" w14:textId="088F5E42" w:rsidR="003C4F30" w:rsidRDefault="003C4F30" w:rsidP="003C4F30">
      <w:pPr>
        <w:pStyle w:val="Code"/>
        <w:ind w:left="2160" w:firstLine="720"/>
        <w:rPr>
          <w:color w:val="000000"/>
        </w:rPr>
      </w:pPr>
      <w:r>
        <w:rPr>
          <w:color w:val="000000"/>
        </w:rPr>
        <w:t>(i.unitPrice * i.quantity));</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r>
        <w:t>JQuery</w:t>
      </w:r>
      <w:bookmarkEnd w:id="5"/>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3" w:tgtFrame="_blank" w:history="1">
        <w:r>
          <w:rPr>
            <w:rStyle w:val="Hyperlink"/>
            <w:rFonts w:eastAsia="Calibri"/>
          </w:rPr>
          <w:t>jQuery website</w:t>
        </w:r>
      </w:hyperlink>
      <w:r>
        <w:t xml:space="preserve"> to learn more</w:t>
      </w:r>
    </w:p>
    <w:p w14:paraId="675C9F0E" w14:textId="77777777" w:rsidR="0020717D" w:rsidRDefault="0020717D" w:rsidP="0020717D">
      <w:r>
        <w:t xml:space="preserve">JQuery methods: </w:t>
      </w:r>
      <w:hyperlink r:id="rId44"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Using JQuery,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$(“.element-class”)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Webpack, browserfy – boundle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Babel, jscodeshift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r>
        <w:lastRenderedPageBreak/>
        <w:t>NodeJs</w:t>
      </w:r>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'Array'</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'#indexOf()'</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indexOf</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r w:rsidR="009A271D" w:rsidRPr="009A271D">
        <w:rPr>
          <w:rFonts w:ascii="Consolas" w:hAnsi="Consolas"/>
          <w:color w:val="D4D4D4"/>
          <w:sz w:val="21"/>
          <w:szCs w:val="21"/>
          <w:lang w:val="en-AU" w:eastAsia="en-AU"/>
        </w:rPr>
        <w:t>beforeEach(function()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(3-4)*8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r w:rsidRPr="00564862">
        <w:rPr>
          <w:rStyle w:val="CodeChar"/>
        </w:rPr>
        <w:t>npm</w:t>
      </w:r>
      <w:r w:rsidR="00564862" w:rsidRPr="00564862">
        <w:rPr>
          <w:rStyle w:val="CodeChar"/>
        </w:rPr>
        <w:t xml:space="preserve"> install</w:t>
      </w:r>
      <w:r w:rsidR="00564862">
        <w:t xml:space="preserve"> // will install all the required dependencies according to the package.json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In the package.json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r w:rsidRPr="00884693">
        <w:rPr>
          <w:rFonts w:ascii="Courier New" w:hAnsi="Courier New" w:cs="Courier New"/>
          <w:b/>
          <w:bCs/>
          <w:color w:val="0000CC"/>
          <w:szCs w:val="20"/>
          <w:lang w:val="en-AU" w:eastAsia="en-AU"/>
        </w:rPr>
        <w:t>describe()</w:t>
      </w:r>
      <w:r w:rsidRPr="00884693">
        <w:rPr>
          <w:rFonts w:ascii="Times New Roman" w:hAnsi="Times New Roman"/>
          <w:sz w:val="24"/>
          <w:lang w:val="en-AU" w:eastAsia="en-AU"/>
        </w:rPr>
        <w:t xml:space="preserve"> is simply a way to group our tests in Mocha. We can nest our tests in groups as deep as we deem necessary. </w:t>
      </w:r>
      <w:r w:rsidRPr="00884693">
        <w:rPr>
          <w:rFonts w:ascii="Courier New" w:hAnsi="Courier New" w:cs="Courier New"/>
          <w:szCs w:val="20"/>
          <w:lang w:val="en-AU" w:eastAsia="en-AU"/>
        </w:rPr>
        <w:t>describe()</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r w:rsidRPr="00884693">
        <w:rPr>
          <w:lang w:eastAsia="en-AU"/>
        </w:rPr>
        <w:t>describe('string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r w:rsidRPr="00884693">
        <w:rPr>
          <w:rFonts w:ascii="Courier New" w:hAnsi="Courier New" w:cs="Courier New"/>
          <w:b/>
          <w:bCs/>
          <w:color w:val="0000CC"/>
          <w:szCs w:val="20"/>
          <w:lang w:val="en-AU" w:eastAsia="en-AU"/>
        </w:rPr>
        <w:t>it()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r w:rsidRPr="00884693">
        <w:rPr>
          <w:lang w:eastAsia="en-AU"/>
        </w:rPr>
        <w:t>it('should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45"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npm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Note: if you changed the names, you might need to run the npm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r w:rsidRPr="00BF4DD5">
        <w:rPr>
          <w:rFonts w:eastAsia="Times New Roman"/>
          <w:lang w:eastAsia="en-AU"/>
        </w:rPr>
        <w:t>it</w:t>
      </w:r>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 xml:space="preserve">run the test(s) with inspect-brk flag: $ </w:t>
      </w:r>
      <w:r w:rsidRPr="008F6089">
        <w:rPr>
          <w:lang w:eastAsia="en-AU" w:bidi="ar-SA"/>
        </w:rPr>
        <w:t>mocha --inspect-brk</w:t>
      </w:r>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in launch.json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"sourceMaps"</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5A7D3233"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46"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npm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See js_sandbox/package.json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&lt;script src="chai.js" type="text/javascript"&gt;&lt;/script&gt;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r w:rsidRPr="00FD60DF">
        <w:rPr>
          <w:rStyle w:val="CodeChar"/>
          <w:lang w:bidi="ar-SA"/>
        </w:rPr>
        <w:t>npm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You can also try looking at the EventListeners</w:t>
      </w:r>
    </w:p>
    <w:p w14:paraId="2B03E4D8" w14:textId="57795C47" w:rsidR="005962C4" w:rsidRDefault="005962C4" w:rsidP="00A13434">
      <w:pPr>
        <w:pStyle w:val="Body"/>
        <w:numPr>
          <w:ilvl w:val="0"/>
          <w:numId w:val="39"/>
        </w:numPr>
      </w:pPr>
      <w:r>
        <w:t>$0. – the selected element in the page.</w:t>
      </w:r>
    </w:p>
    <w:p w14:paraId="65D5E270" w14:textId="42D01838" w:rsidR="00B877AF" w:rsidRDefault="00B877AF" w:rsidP="00A13434">
      <w:pPr>
        <w:pStyle w:val="Body"/>
        <w:numPr>
          <w:ilvl w:val="0"/>
          <w:numId w:val="39"/>
        </w:numPr>
      </w:pPr>
      <w:r>
        <w:t>When the script runs in the browser, we have access to its functions and we can call them.</w:t>
      </w: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r w:rsidRPr="00A13434">
        <w:t>A.on("a:button-group", function () { console.log(arguments()) })</w:t>
      </w:r>
    </w:p>
    <w:p w14:paraId="408D7597" w14:textId="434A3377" w:rsidR="00A13434" w:rsidRDefault="00A13434" w:rsidP="00A13434">
      <w:pPr>
        <w:pStyle w:val="Body"/>
      </w:pPr>
      <w:r w:rsidRPr="00A13434">
        <w:t>A.on("a:button-group:toggle", function () { console.log(arguments()) })</w:t>
      </w:r>
    </w:p>
    <w:p w14:paraId="10A526A3" w14:textId="223B1354" w:rsidR="00A13434" w:rsidRDefault="00A13434" w:rsidP="00A13434">
      <w:pPr>
        <w:pStyle w:val="Body"/>
      </w:pPr>
      <w:r w:rsidRPr="00A13434">
        <w:t>var el = document.createElement("span")</w:t>
      </w:r>
    </w:p>
    <w:p w14:paraId="4F6132CA" w14:textId="69DB256D" w:rsidR="00A13434" w:rsidRDefault="00A13434" w:rsidP="00A13434">
      <w:pPr>
        <w:pStyle w:val="Body"/>
      </w:pPr>
      <w:r w:rsidRPr="00A13434">
        <w:t>el.className = "class1 class2"</w:t>
      </w:r>
    </w:p>
    <w:p w14:paraId="5F97FB07" w14:textId="5F08803A" w:rsidR="00A13434" w:rsidRDefault="00A13434" w:rsidP="00A13434">
      <w:pPr>
        <w:pStyle w:val="Body"/>
      </w:pPr>
      <w:r w:rsidRPr="00A13434">
        <w:t>el.setAttribute("data-a-button-group-name", '{name: "asdf"}')</w:t>
      </w:r>
    </w:p>
    <w:p w14:paraId="642C1D44" w14:textId="45A33BD4" w:rsidR="00A13434" w:rsidRDefault="00A13434" w:rsidP="00A13434">
      <w:pPr>
        <w:pStyle w:val="Body"/>
      </w:pPr>
      <w:r w:rsidRPr="00A13434">
        <w:t>el.outerHTML</w:t>
      </w:r>
    </w:p>
    <w:p w14:paraId="29F66505" w14:textId="77777777" w:rsidR="00A13434" w:rsidRPr="00A13434" w:rsidRDefault="00A13434" w:rsidP="00A13434">
      <w:pPr>
        <w:pStyle w:val="Body"/>
      </w:pPr>
    </w:p>
    <w:p w14:paraId="6A6292B5" w14:textId="72B83672" w:rsidR="00FB46E3" w:rsidRDefault="00FB46E3" w:rsidP="000F5DF9">
      <w:pPr>
        <w:pStyle w:val="Heading1"/>
      </w:pPr>
      <w:r>
        <w:lastRenderedPageBreak/>
        <w:t>Behind the Scenes</w:t>
      </w:r>
    </w:p>
    <w:p w14:paraId="200D993E" w14:textId="580FBADC" w:rsidR="00FB46E3" w:rsidRDefault="00FB46E3" w:rsidP="00FB46E3">
      <w:pPr>
        <w:pStyle w:val="Body"/>
        <w:numPr>
          <w:ilvl w:val="0"/>
          <w:numId w:val="39"/>
        </w:numPr>
      </w:pPr>
      <w:r>
        <w:t>JS code always run in a host environment. This can be:</w:t>
      </w:r>
    </w:p>
    <w:p w14:paraId="6E806E9F" w14:textId="521C2EAD" w:rsidR="00FB46E3" w:rsidRDefault="00FB46E3" w:rsidP="00FB46E3">
      <w:pPr>
        <w:pStyle w:val="Body"/>
        <w:numPr>
          <w:ilvl w:val="1"/>
          <w:numId w:val="39"/>
        </w:numPr>
      </w:pPr>
      <w:r>
        <w:t>Browser – for most client-side applications</w:t>
      </w:r>
    </w:p>
    <w:p w14:paraId="771017F2" w14:textId="3AA53C7B" w:rsidR="00FB46E3" w:rsidRDefault="00FB46E3" w:rsidP="00FB46E3">
      <w:pPr>
        <w:pStyle w:val="Body"/>
        <w:numPr>
          <w:ilvl w:val="1"/>
          <w:numId w:val="39"/>
        </w:numPr>
      </w:pPr>
      <w:r>
        <w:t>Node JS Server – for node js code</w:t>
      </w:r>
    </w:p>
    <w:p w14:paraId="700E108C" w14:textId="5ADAB7D2" w:rsidR="00FB46E3" w:rsidRDefault="00FB46E3" w:rsidP="00FB46E3">
      <w:pPr>
        <w:pStyle w:val="Body"/>
        <w:numPr>
          <w:ilvl w:val="1"/>
          <w:numId w:val="39"/>
        </w:numPr>
      </w:pPr>
      <w:r>
        <w:t>Application – for applications that except js input.</w:t>
      </w:r>
    </w:p>
    <w:p w14:paraId="13CACD35" w14:textId="436ABC28" w:rsidR="00FB46E3" w:rsidRDefault="00FB46E3" w:rsidP="00FB46E3">
      <w:pPr>
        <w:pStyle w:val="Body"/>
        <w:numPr>
          <w:ilvl w:val="0"/>
          <w:numId w:val="39"/>
        </w:numPr>
      </w:pPr>
      <w:r>
        <w:t>The JS Engine in the host execute the JS in the following case:</w:t>
      </w:r>
    </w:p>
    <w:p w14:paraId="4302CA2D" w14:textId="70C12E42" w:rsidR="00FB46E3" w:rsidRDefault="00FB46E3" w:rsidP="00FB46E3">
      <w:pPr>
        <w:pStyle w:val="Body"/>
        <w:ind w:left="0"/>
      </w:pPr>
      <w:r>
        <w:rPr>
          <w:noProof/>
        </w:rPr>
        <w:drawing>
          <wp:inline distT="0" distB="0" distL="0" distR="0" wp14:anchorId="6B50E27F" wp14:editId="27096439">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6178" cy="3204377"/>
                    </a:xfrm>
                    <a:prstGeom prst="rect">
                      <a:avLst/>
                    </a:prstGeom>
                  </pic:spPr>
                </pic:pic>
              </a:graphicData>
            </a:graphic>
          </wp:inline>
        </w:drawing>
      </w:r>
    </w:p>
    <w:p w14:paraId="7450F44D" w14:textId="6C13622A" w:rsidR="00FB46E3" w:rsidRDefault="00FB46E3" w:rsidP="00FB46E3">
      <w:pPr>
        <w:pStyle w:val="Body"/>
        <w:numPr>
          <w:ilvl w:val="1"/>
          <w:numId w:val="39"/>
        </w:numPr>
      </w:pPr>
      <w:r>
        <w:t xml:space="preserve">There are </w:t>
      </w:r>
      <w:r w:rsidR="00AB4EA9">
        <w:t xml:space="preserve">many </w:t>
      </w:r>
      <w:r>
        <w:t xml:space="preserve">different JS engines like the Chrome’s V8 or </w:t>
      </w:r>
      <w:r w:rsidR="00AB4EA9">
        <w:t>Mozila’s SpiderMonkey engine.</w:t>
      </w:r>
      <w:r>
        <w:t xml:space="preserve"> </w:t>
      </w:r>
    </w:p>
    <w:p w14:paraId="5D82D7BE" w14:textId="01B6018B" w:rsidR="00AB4EA9" w:rsidRDefault="00AB4EA9" w:rsidP="00AB4EA9">
      <w:pPr>
        <w:pStyle w:val="Heading2"/>
      </w:pPr>
      <w:r>
        <w:t>Execution Context</w:t>
      </w:r>
    </w:p>
    <w:p w14:paraId="3E18911D" w14:textId="65EE578D" w:rsidR="00FB46E3" w:rsidRDefault="00AB4EA9" w:rsidP="00AB4EA9">
      <w:pPr>
        <w:pStyle w:val="Body"/>
        <w:ind w:left="1080"/>
      </w:pPr>
      <w:r>
        <w:t>T</w:t>
      </w:r>
      <w:r w:rsidR="00FB46E3">
        <w:t xml:space="preserve">he </w:t>
      </w:r>
      <w:r>
        <w:t>context in which js runs. We can look at it as a box/container/wrapper which stores variables and in which a piece of our code is evaluated and executed.</w:t>
      </w:r>
    </w:p>
    <w:p w14:paraId="0A29D1CB" w14:textId="0BF1A29A" w:rsidR="00AB4EA9" w:rsidRDefault="00AB4EA9" w:rsidP="00AB4EA9">
      <w:pPr>
        <w:pStyle w:val="Heading3"/>
      </w:pPr>
      <w:r>
        <w:t>Default Execution Context</w:t>
      </w:r>
      <w:r w:rsidR="00284AAA">
        <w:t xml:space="preserve"> = Global Execution Context</w:t>
      </w:r>
    </w:p>
    <w:p w14:paraId="7229A787" w14:textId="2FCA97AF" w:rsidR="00AB4EA9" w:rsidRDefault="00AB4EA9" w:rsidP="00AB4EA9">
      <w:pPr>
        <w:pStyle w:val="Body"/>
        <w:ind w:left="1080"/>
      </w:pPr>
      <w:r>
        <w:t>The default execution context is the Global execution context. This includes:</w:t>
      </w:r>
    </w:p>
    <w:p w14:paraId="27FBDF33" w14:textId="01467644" w:rsidR="00AB4EA9" w:rsidRDefault="00AB4EA9" w:rsidP="00AB4EA9">
      <w:pPr>
        <w:pStyle w:val="Body"/>
        <w:numPr>
          <w:ilvl w:val="1"/>
          <w:numId w:val="39"/>
        </w:numPr>
      </w:pPr>
      <w:r>
        <w:t xml:space="preserve">All code that is </w:t>
      </w:r>
      <w:r w:rsidRPr="00AB4EA9">
        <w:rPr>
          <w:b/>
          <w:bCs/>
        </w:rPr>
        <w:t>not inside any function</w:t>
      </w:r>
    </w:p>
    <w:p w14:paraId="0733AE07" w14:textId="0968BF97" w:rsidR="00AB4EA9" w:rsidRPr="00AB4EA9" w:rsidRDefault="00AB4EA9" w:rsidP="00AB4EA9">
      <w:pPr>
        <w:pStyle w:val="Body"/>
        <w:numPr>
          <w:ilvl w:val="1"/>
          <w:numId w:val="39"/>
        </w:numPr>
      </w:pPr>
      <w:r>
        <w:t xml:space="preserve">It’s associated with the </w:t>
      </w:r>
      <w:r w:rsidRPr="00AB4EA9">
        <w:rPr>
          <w:b/>
          <w:bCs/>
        </w:rPr>
        <w:t>global object</w:t>
      </w:r>
    </w:p>
    <w:p w14:paraId="128AB084" w14:textId="3BAD7E74" w:rsidR="00AB4EA9" w:rsidRPr="00A937F4" w:rsidRDefault="00AB4EA9" w:rsidP="00AB4EA9">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rsidR="00284AAA">
        <w:t>.</w:t>
      </w:r>
      <w:r w:rsidR="00284AAA">
        <w:br/>
        <w:t>So when we declare a variable outside of any function:</w:t>
      </w:r>
      <w:r w:rsidR="00284AAA">
        <w:br/>
      </w:r>
      <w:r w:rsidR="00284AAA" w:rsidRPr="00284AAA">
        <w:rPr>
          <w:rStyle w:val="CodeChar"/>
        </w:rPr>
        <w:t>let lastName = “Smith”;</w:t>
      </w:r>
      <w:r w:rsidR="00284AAA">
        <w:br/>
        <w:t>we actually define it inside the global object (in a browser -&gt; the window):</w:t>
      </w:r>
      <w:r>
        <w:br/>
      </w:r>
      <w:r w:rsidRPr="00284AAA">
        <w:rPr>
          <w:rStyle w:val="CodeChar"/>
        </w:rPr>
        <w:t>lasteName === window.lastName;</w:t>
      </w:r>
      <w:r w:rsidR="00284AAA">
        <w:rPr>
          <w:rStyle w:val="CodeChar"/>
        </w:rPr>
        <w:t xml:space="preserve"> // true</w:t>
      </w:r>
    </w:p>
    <w:p w14:paraId="09D8F6AB" w14:textId="3A82408D" w:rsidR="00A937F4" w:rsidRDefault="00A937F4" w:rsidP="00A937F4">
      <w:pPr>
        <w:pStyle w:val="Heading3"/>
      </w:pPr>
      <w:r>
        <w:lastRenderedPageBreak/>
        <w:t>Function Execution Context</w:t>
      </w:r>
    </w:p>
    <w:p w14:paraId="31F33CC9" w14:textId="6CB45460" w:rsidR="00A937F4" w:rsidRDefault="00A937F4" w:rsidP="00A937F4">
      <w:pPr>
        <w:pStyle w:val="Body"/>
        <w:numPr>
          <w:ilvl w:val="0"/>
          <w:numId w:val="39"/>
        </w:numPr>
      </w:pPr>
      <w:r>
        <w:t xml:space="preserve">Whenever we declare </w:t>
      </w:r>
      <w:r w:rsidR="00E55A2E">
        <w:t xml:space="preserve">a function, it creates a new execution context. </w:t>
      </w:r>
    </w:p>
    <w:p w14:paraId="5D15E79A" w14:textId="6A6E3308" w:rsidR="00E55A2E" w:rsidRDefault="00E55A2E" w:rsidP="00A937F4">
      <w:pPr>
        <w:pStyle w:val="Body"/>
        <w:numPr>
          <w:ilvl w:val="0"/>
          <w:numId w:val="39"/>
        </w:numPr>
      </w:pPr>
      <w:r>
        <w:t>Each execution context</w:t>
      </w:r>
      <w:r w:rsidR="003D4194">
        <w:t xml:space="preserve"> is isolated from the other execution context but it can access it’s containing execution context (e.g. global).</w:t>
      </w:r>
    </w:p>
    <w:p w14:paraId="370EEBB6" w14:textId="33B58DEC" w:rsidR="003D4194" w:rsidRDefault="003D4194" w:rsidP="003D4194">
      <w:pPr>
        <w:pStyle w:val="Heading4"/>
      </w:pPr>
      <w:r>
        <w:t>Execution Context Stack</w:t>
      </w:r>
    </w:p>
    <w:p w14:paraId="5712579F" w14:textId="7F9E9A23" w:rsidR="003D4194" w:rsidRPr="003D4194" w:rsidRDefault="003D4194" w:rsidP="003D4194">
      <w:pPr>
        <w:pStyle w:val="Body"/>
      </w:pPr>
      <w:r>
        <w:rPr>
          <w:noProof/>
        </w:rPr>
        <w:drawing>
          <wp:inline distT="0" distB="0" distL="0" distR="0" wp14:anchorId="028C392A" wp14:editId="52DC7F52">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1700" cy="2566370"/>
                    </a:xfrm>
                    <a:prstGeom prst="rect">
                      <a:avLst/>
                    </a:prstGeom>
                  </pic:spPr>
                </pic:pic>
              </a:graphicData>
            </a:graphic>
          </wp:inline>
        </w:drawing>
      </w: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r>
        <w:t>Npm</w:t>
      </w:r>
    </w:p>
    <w:p w14:paraId="0CC3CB46" w14:textId="12A2437E" w:rsidR="000F5DF9" w:rsidRDefault="001C083C" w:rsidP="000F5DF9">
      <w:pPr>
        <w:pStyle w:val="Body"/>
      </w:pPr>
      <w:r>
        <w:rPr>
          <w:b/>
          <w:bCs/>
        </w:rPr>
        <w:t>npm</w:t>
      </w:r>
      <w:r>
        <w:t xml:space="preserve"> is a </w:t>
      </w:r>
      <w:hyperlink r:id="rId49" w:tooltip="Package manager" w:history="1">
        <w:r>
          <w:rPr>
            <w:rStyle w:val="Hyperlink"/>
          </w:rPr>
          <w:t>package manager</w:t>
        </w:r>
      </w:hyperlink>
      <w:r>
        <w:t xml:space="preserve"> for the </w:t>
      </w:r>
      <w:hyperlink r:id="rId50" w:tooltip="JavaScript" w:history="1">
        <w:r>
          <w:rPr>
            <w:rStyle w:val="Hyperlink"/>
          </w:rPr>
          <w:t>JavaScript</w:t>
        </w:r>
      </w:hyperlink>
      <w:r>
        <w:t xml:space="preserve"> programming language. It is the default package manager for the JavaScript runtime environment </w:t>
      </w:r>
      <w:hyperlink r:id="rId51" w:tooltip="Node.js" w:history="1">
        <w:r>
          <w:rPr>
            <w:rStyle w:val="Hyperlink"/>
          </w:rPr>
          <w:t>Node.js</w:t>
        </w:r>
      </w:hyperlink>
      <w:r>
        <w:t xml:space="preserve">. It consists of a command line client, also called npm, and an </w:t>
      </w:r>
      <w:hyperlink r:id="rId52" w:tooltip="Online database" w:history="1">
        <w:r>
          <w:rPr>
            <w:rStyle w:val="Hyperlink"/>
          </w:rPr>
          <w:t>online database</w:t>
        </w:r>
      </w:hyperlink>
      <w:r>
        <w:t xml:space="preserve"> of public and paid-for private packages, called the npm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r>
        <w:t>npm init -y</w:t>
      </w:r>
    </w:p>
    <w:p w14:paraId="2BD11AEE" w14:textId="2B4C6444" w:rsidR="00DD3965" w:rsidRPr="00893DC0" w:rsidRDefault="00DD3965" w:rsidP="00DD3965">
      <w:pPr>
        <w:pStyle w:val="Body"/>
      </w:pPr>
      <w:r>
        <w:t>will initialize the project and will create the initial package.json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r>
        <w:t xml:space="preserve">npm install </w:t>
      </w:r>
    </w:p>
    <w:p w14:paraId="1D5BAB58" w14:textId="00209991" w:rsidR="00376E84" w:rsidRPr="00376E84" w:rsidRDefault="00376E84" w:rsidP="00376E84">
      <w:pPr>
        <w:pStyle w:val="Body"/>
      </w:pPr>
      <w:r>
        <w:t>will check the package.json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r w:rsidRPr="00676662">
        <w:rPr>
          <w:lang w:eastAsia="en-AU"/>
        </w:rPr>
        <w:t xml:space="preserve">npm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r w:rsidRPr="00AA6768">
        <w:rPr>
          <w:rStyle w:val="CodeChar"/>
        </w:rPr>
        <w:t>npm i</w:t>
      </w:r>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--save-dev – will save as a development-dependency in package.json</w:t>
      </w:r>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The latest available version on the npm registry:</w:t>
      </w:r>
    </w:p>
    <w:p w14:paraId="65124795" w14:textId="08B301C3" w:rsidR="00C0774A" w:rsidRPr="00C0774A" w:rsidRDefault="00C0774A" w:rsidP="00C0774A">
      <w:pPr>
        <w:pStyle w:val="Code"/>
        <w:ind w:left="2138"/>
        <w:rPr>
          <w:lang w:eastAsia="en-AU"/>
        </w:rPr>
      </w:pPr>
      <w:r w:rsidRPr="00C0774A">
        <w:rPr>
          <w:lang w:eastAsia="en-AU"/>
        </w:rPr>
        <w:t>npm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r w:rsidRPr="008A0CDC">
        <w:t xml:space="preserve">npm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r>
        <w:t>Package.json</w:t>
      </w:r>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“devDependencies” :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5"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6" w15:restartNumberingAfterBreak="0">
    <w:nsid w:val="36B50283"/>
    <w:multiLevelType w:val="multilevel"/>
    <w:tmpl w:val="0809001D"/>
    <w:numStyleLink w:val="1ai"/>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8"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29"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1"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4"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5"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15:restartNumberingAfterBreak="0">
    <w:nsid w:val="660C1E9D"/>
    <w:multiLevelType w:val="multilevel"/>
    <w:tmpl w:val="08090023"/>
    <w:numStyleLink w:val="ArticleSection"/>
  </w:abstractNum>
  <w:abstractNum w:abstractNumId="38"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44E24EF"/>
    <w:multiLevelType w:val="hybridMultilevel"/>
    <w:tmpl w:val="960E24C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0"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7"/>
  </w:num>
  <w:num w:numId="2">
    <w:abstractNumId w:val="10"/>
  </w:num>
  <w:num w:numId="3">
    <w:abstractNumId w:val="21"/>
  </w:num>
  <w:num w:numId="4">
    <w:abstractNumId w:val="11"/>
  </w:num>
  <w:num w:numId="5">
    <w:abstractNumId w:val="8"/>
  </w:num>
  <w:num w:numId="6">
    <w:abstractNumId w:val="25"/>
  </w:num>
  <w:num w:numId="7">
    <w:abstractNumId w:val="26"/>
  </w:num>
  <w:num w:numId="8">
    <w:abstractNumId w:val="4"/>
  </w:num>
  <w:num w:numId="9">
    <w:abstractNumId w:val="23"/>
  </w:num>
  <w:num w:numId="10">
    <w:abstractNumId w:val="3"/>
  </w:num>
  <w:num w:numId="11">
    <w:abstractNumId w:val="47"/>
  </w:num>
  <w:num w:numId="12">
    <w:abstractNumId w:val="35"/>
  </w:num>
  <w:num w:numId="13">
    <w:abstractNumId w:val="6"/>
  </w:num>
  <w:num w:numId="14">
    <w:abstractNumId w:val="9"/>
  </w:num>
  <w:num w:numId="15">
    <w:abstractNumId w:val="49"/>
  </w:num>
  <w:num w:numId="16">
    <w:abstractNumId w:val="42"/>
  </w:num>
  <w:num w:numId="17">
    <w:abstractNumId w:val="22"/>
  </w:num>
  <w:num w:numId="18">
    <w:abstractNumId w:val="41"/>
  </w:num>
  <w:num w:numId="19">
    <w:abstractNumId w:val="45"/>
  </w:num>
  <w:num w:numId="20">
    <w:abstractNumId w:val="39"/>
  </w:num>
  <w:num w:numId="21">
    <w:abstractNumId w:val="44"/>
  </w:num>
  <w:num w:numId="22">
    <w:abstractNumId w:val="12"/>
  </w:num>
  <w:num w:numId="23">
    <w:abstractNumId w:val="17"/>
  </w:num>
  <w:num w:numId="24">
    <w:abstractNumId w:val="34"/>
  </w:num>
  <w:num w:numId="25">
    <w:abstractNumId w:val="30"/>
  </w:num>
  <w:num w:numId="26">
    <w:abstractNumId w:val="48"/>
  </w:num>
  <w:num w:numId="27">
    <w:abstractNumId w:val="13"/>
  </w:num>
  <w:num w:numId="28">
    <w:abstractNumId w:val="19"/>
  </w:num>
  <w:num w:numId="29">
    <w:abstractNumId w:val="1"/>
  </w:num>
  <w:num w:numId="30">
    <w:abstractNumId w:val="32"/>
  </w:num>
  <w:num w:numId="31">
    <w:abstractNumId w:val="38"/>
  </w:num>
  <w:num w:numId="32">
    <w:abstractNumId w:val="20"/>
  </w:num>
  <w:num w:numId="33">
    <w:abstractNumId w:val="28"/>
  </w:num>
  <w:num w:numId="34">
    <w:abstractNumId w:val="15"/>
  </w:num>
  <w:num w:numId="35">
    <w:abstractNumId w:val="46"/>
  </w:num>
  <w:num w:numId="36">
    <w:abstractNumId w:val="33"/>
  </w:num>
  <w:num w:numId="37">
    <w:abstractNumId w:val="18"/>
  </w:num>
  <w:num w:numId="38">
    <w:abstractNumId w:val="16"/>
  </w:num>
  <w:num w:numId="39">
    <w:abstractNumId w:val="14"/>
  </w:num>
  <w:num w:numId="40">
    <w:abstractNumId w:val="2"/>
  </w:num>
  <w:num w:numId="41">
    <w:abstractNumId w:val="7"/>
  </w:num>
  <w:num w:numId="42">
    <w:abstractNumId w:val="50"/>
  </w:num>
  <w:num w:numId="43">
    <w:abstractNumId w:val="31"/>
  </w:num>
  <w:num w:numId="44">
    <w:abstractNumId w:val="36"/>
  </w:num>
  <w:num w:numId="45">
    <w:abstractNumId w:val="5"/>
  </w:num>
  <w:num w:numId="46">
    <w:abstractNumId w:val="43"/>
  </w:num>
  <w:num w:numId="47">
    <w:abstractNumId w:val="40"/>
  </w:num>
  <w:num w:numId="48">
    <w:abstractNumId w:val="37"/>
  </w:num>
  <w:num w:numId="49">
    <w:abstractNumId w:val="24"/>
  </w:num>
  <w:num w:numId="50">
    <w:abstractNumId w:val="0"/>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E4E"/>
    <w:rsid w:val="00065B3B"/>
    <w:rsid w:val="00066C11"/>
    <w:rsid w:val="0007588D"/>
    <w:rsid w:val="00076BAC"/>
    <w:rsid w:val="00076CB8"/>
    <w:rsid w:val="0008017B"/>
    <w:rsid w:val="00080839"/>
    <w:rsid w:val="000809B3"/>
    <w:rsid w:val="0008118D"/>
    <w:rsid w:val="00081D1D"/>
    <w:rsid w:val="00084714"/>
    <w:rsid w:val="00094F32"/>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58E5"/>
    <w:rsid w:val="0014649C"/>
    <w:rsid w:val="00154D07"/>
    <w:rsid w:val="001550DD"/>
    <w:rsid w:val="0015617C"/>
    <w:rsid w:val="001576E0"/>
    <w:rsid w:val="00157C84"/>
    <w:rsid w:val="0016149F"/>
    <w:rsid w:val="00170FE3"/>
    <w:rsid w:val="00171029"/>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DFB"/>
    <w:rsid w:val="00371F58"/>
    <w:rsid w:val="00372BD4"/>
    <w:rsid w:val="003757AC"/>
    <w:rsid w:val="00376DCC"/>
    <w:rsid w:val="00376E84"/>
    <w:rsid w:val="00377B7F"/>
    <w:rsid w:val="003812EF"/>
    <w:rsid w:val="00381E90"/>
    <w:rsid w:val="0038229B"/>
    <w:rsid w:val="0038448E"/>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6056"/>
    <w:rsid w:val="00446718"/>
    <w:rsid w:val="00446A46"/>
    <w:rsid w:val="00453577"/>
    <w:rsid w:val="0045510C"/>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37E8"/>
    <w:rsid w:val="005B3BBB"/>
    <w:rsid w:val="005C409F"/>
    <w:rsid w:val="005C4C79"/>
    <w:rsid w:val="005D14C4"/>
    <w:rsid w:val="005D4367"/>
    <w:rsid w:val="005D54D3"/>
    <w:rsid w:val="005D5F68"/>
    <w:rsid w:val="005D6981"/>
    <w:rsid w:val="005D7889"/>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AB5"/>
    <w:rsid w:val="007076C6"/>
    <w:rsid w:val="0071080D"/>
    <w:rsid w:val="00711E0D"/>
    <w:rsid w:val="00712597"/>
    <w:rsid w:val="00714789"/>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31DE"/>
    <w:rsid w:val="007C367A"/>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F030B"/>
    <w:rsid w:val="00BF0CDC"/>
    <w:rsid w:val="00BF16E7"/>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5F8"/>
    <w:rsid w:val="00C969A1"/>
    <w:rsid w:val="00C96DF7"/>
    <w:rsid w:val="00C9703B"/>
    <w:rsid w:val="00CA1911"/>
    <w:rsid w:val="00CA253C"/>
    <w:rsid w:val="00CB26D7"/>
    <w:rsid w:val="00CB6573"/>
    <w:rsid w:val="00CB6B16"/>
    <w:rsid w:val="00CC0383"/>
    <w:rsid w:val="00CC1860"/>
    <w:rsid w:val="00CC343B"/>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E6C"/>
    <w:rsid w:val="00D32F83"/>
    <w:rsid w:val="00D476DE"/>
    <w:rsid w:val="00D52CBD"/>
    <w:rsid w:val="00D5620A"/>
    <w:rsid w:val="00D6148B"/>
    <w:rsid w:val="00D65F05"/>
    <w:rsid w:val="00D65F4E"/>
    <w:rsid w:val="00D73C06"/>
    <w:rsid w:val="00D81C61"/>
    <w:rsid w:val="00D845CC"/>
    <w:rsid w:val="00D84C6D"/>
    <w:rsid w:val="00D85478"/>
    <w:rsid w:val="00D85EE2"/>
    <w:rsid w:val="00D90437"/>
    <w:rsid w:val="00D913F0"/>
    <w:rsid w:val="00D923CE"/>
    <w:rsid w:val="00D967AD"/>
    <w:rsid w:val="00DA32D1"/>
    <w:rsid w:val="00DA36ED"/>
    <w:rsid w:val="00DB12CC"/>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6130"/>
    <w:rsid w:val="00F51F61"/>
    <w:rsid w:val="00F52EDD"/>
    <w:rsid w:val="00F54387"/>
    <w:rsid w:val="00F55C83"/>
    <w:rsid w:val="00F6074C"/>
    <w:rsid w:val="00F6502E"/>
    <w:rsid w:val="00F655AE"/>
    <w:rsid w:val="00F7283D"/>
    <w:rsid w:val="00F7588F"/>
    <w:rsid w:val="00F769DA"/>
    <w:rsid w:val="00F77296"/>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hyperlink" Target="https://developer.mozilla.org/en-US/docs/Web/JavaScript/Reference/Global_Objects/String" TargetMode="External"/><Relationship Id="rId26" Type="http://schemas.openxmlformats.org/officeDocument/2006/relationships/hyperlink" Target="https://scotch.io/tutorials/javascript-promises-for-dummies" TargetMode="External"/><Relationship Id="rId39" Type="http://schemas.openxmlformats.org/officeDocument/2006/relationships/hyperlink" Target="https://github.com/palantir/tslint" TargetMode="External"/><Relationship Id="rId3" Type="http://schemas.openxmlformats.org/officeDocument/2006/relationships/styles" Target="styles.xml"/><Relationship Id="rId21" Type="http://schemas.openxmlformats.org/officeDocument/2006/relationships/hyperlink" Target="https://developer.mozilla.org/en-US/docs/Web/API/NodeList" TargetMode="External"/><Relationship Id="rId34" Type="http://schemas.openxmlformats.org/officeDocument/2006/relationships/hyperlink" Target="https://developer.mozilla.org/en-US/docs/Web/JavaScript/Reference/Global_Objects/JSON" TargetMode="External"/><Relationship Id="rId42" Type="http://schemas.openxmlformats.org/officeDocument/2006/relationships/hyperlink" Target="http://www.caniuse.com" TargetMode="External"/><Relationship Id="rId47" Type="http://schemas.openxmlformats.org/officeDocument/2006/relationships/image" Target="media/image5.png"/><Relationship Id="rId50" Type="http://schemas.openxmlformats.org/officeDocument/2006/relationships/hyperlink" Target="https://en.wikipedia.org/wiki/JavaScript" TargetMode="External"/><Relationship Id="rId7" Type="http://schemas.openxmlformats.org/officeDocument/2006/relationships/hyperlink" Target="http://kangax.github.io/compat-table" TargetMode="External"/><Relationship Id="rId12" Type="http://schemas.openxmlformats.org/officeDocument/2006/relationships/hyperlink" Target="https://google.github.io/styleguide/javascriptguide.xml" TargetMode="External"/><Relationship Id="rId17" Type="http://schemas.openxmlformats.org/officeDocument/2006/relationships/hyperlink" Target="https://developer.mozilla.org/en-US/docs/Web/JavaScript/Reference/Iteration_protocols" TargetMode="External"/><Relationship Id="rId25" Type="http://schemas.openxmlformats.org/officeDocument/2006/relationships/hyperlink" Target="https://developer.mozilla.org/en-US/docs/Web/JavaScript/Equality_comparisons_and_when_to_use_them" TargetMode="External"/><Relationship Id="rId33" Type="http://schemas.openxmlformats.org/officeDocument/2006/relationships/hyperlink" Target="https://docs.python.org/2/library/json.html" TargetMode="External"/><Relationship Id="rId38" Type="http://schemas.openxmlformats.org/officeDocument/2006/relationships/hyperlink" Target="http://jsonlint.com" TargetMode="External"/><Relationship Id="rId46" Type="http://schemas.openxmlformats.org/officeDocument/2006/relationships/hyperlink" Target="http://nodejs.org" TargetMode="External"/><Relationship Id="rId2" Type="http://schemas.openxmlformats.org/officeDocument/2006/relationships/numbering" Target="numbering.xml"/><Relationship Id="rId16" Type="http://schemas.openxmlformats.org/officeDocument/2006/relationships/hyperlink" Target="https://developer.mozilla.org/en-US/docs/Web/JavaScript/Introduction_to_Object-Oriented_JavaScript" TargetMode="External"/><Relationship Id="rId20" Type="http://schemas.openxmlformats.org/officeDocument/2006/relationships/hyperlink" Target="https://developer.mozilla.org/en-US/docs/Web/JavaScript/Reference/Functions/arguments" TargetMode="External"/><Relationship Id="rId29" Type="http://schemas.openxmlformats.org/officeDocument/2006/relationships/hyperlink" Target="https://developer.mozilla.org/en-US/docs/Web/JavaScript/Reference/Global_Objects/Promise/then" TargetMode="External"/><Relationship Id="rId41" Type="http://schemas.openxmlformats.org/officeDocument/2006/relationships/hyperlink" Target="http://airbnb.io/enzym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Reference/Global_Objects/Set" TargetMode="External"/><Relationship Id="rId32" Type="http://schemas.openxmlformats.org/officeDocument/2006/relationships/image" Target="media/image4.png"/><Relationship Id="rId37" Type="http://schemas.openxmlformats.org/officeDocument/2006/relationships/hyperlink" Target="http://en.wikipedia.org/wiki/Ajax_%28programming%29" TargetMode="External"/><Relationship Id="rId40" Type="http://schemas.openxmlformats.org/officeDocument/2006/relationships/hyperlink" Target="https://github.com/Microsoft/TypeScript-React-Starter" TargetMode="External"/><Relationship Id="rId45" Type="http://schemas.openxmlformats.org/officeDocument/2006/relationships/hyperlink" Target="https://nodejs.org/api/assert.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Map" TargetMode="External"/><Relationship Id="rId28" Type="http://schemas.openxmlformats.org/officeDocument/2006/relationships/hyperlink" Target="https://developer.mozilla.org/en-US/docs/Web/JavaScript/EventLoop" TargetMode="External"/><Relationship Id="rId36" Type="http://schemas.openxmlformats.org/officeDocument/2006/relationships/hyperlink" Target="http://www.copterlabs.com/blog/json-what-it-is-how-it-works-how-to-use-it/" TargetMode="External"/><Relationship Id="rId49" Type="http://schemas.openxmlformats.org/officeDocument/2006/relationships/hyperlink" Target="https://en.wikipedia.org/wiki/Package_manager" TargetMode="External"/><Relationship Id="rId10" Type="http://schemas.openxmlformats.org/officeDocument/2006/relationships/hyperlink" Target="https://developer.mozilla.org/en-US/" TargetMode="External"/><Relationship Id="rId19" Type="http://schemas.openxmlformats.org/officeDocument/2006/relationships/hyperlink" Target="https://developer.mozilla.org/en-US/docs/Web/JavaScript/Reference/Global_Objects/Array" TargetMode="External"/><Relationship Id="rId31" Type="http://schemas.openxmlformats.org/officeDocument/2006/relationships/hyperlink" Target="https://developer.mozilla.org/en-US/docs/Web/CSS/CSS_Properties_Reference" TargetMode="External"/><Relationship Id="rId44" Type="http://schemas.openxmlformats.org/officeDocument/2006/relationships/hyperlink" Target="http://www.w3schools.com/jquery/jquery_ref_html.asp" TargetMode="External"/><Relationship Id="rId52" Type="http://schemas.openxmlformats.org/officeDocument/2006/relationships/hyperlink" Target="https://en.wikipedia.org/wiki/Online_database"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TypedArray" TargetMode="External"/><Relationship Id="rId27" Type="http://schemas.openxmlformats.org/officeDocument/2006/relationships/hyperlink" Target="https://developer.mozilla.org/en-US/docs/Web/JavaScript/Reference/Global_Objects/Promise" TargetMode="External"/><Relationship Id="rId30" Type="http://schemas.openxmlformats.org/officeDocument/2006/relationships/hyperlink" Target="https://developer.mozilla.org/en-US/docs/Web/JavaScript/Reference/Global_Objects/Promise/then" TargetMode="External"/><Relationship Id="rId35" Type="http://schemas.openxmlformats.org/officeDocument/2006/relationships/hyperlink" Target="http://json.org/" TargetMode="External"/><Relationship Id="rId43" Type="http://schemas.openxmlformats.org/officeDocument/2006/relationships/hyperlink" Target="http://jquery.com/" TargetMode="External"/><Relationship Id="rId48" Type="http://schemas.openxmlformats.org/officeDocument/2006/relationships/image" Target="media/image6.png"/><Relationship Id="rId8" Type="http://schemas.openxmlformats.org/officeDocument/2006/relationships/hyperlink" Target="https://github.com/jonasschmedtmann/complete-javascript-course" TargetMode="External"/><Relationship Id="rId51" Type="http://schemas.openxmlformats.org/officeDocument/2006/relationships/hyperlink" Target="https://en.wikipedia.org/wiki/Node.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CF33E-B1D5-413B-A5D1-961C5F9F1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35759</TotalTime>
  <Pages>57</Pages>
  <Words>10193</Words>
  <Characters>58105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176</cp:revision>
  <dcterms:created xsi:type="dcterms:W3CDTF">2018-09-11T18:53:00Z</dcterms:created>
  <dcterms:modified xsi:type="dcterms:W3CDTF">2020-05-12T08:20:00Z</dcterms:modified>
</cp:coreProperties>
</file>